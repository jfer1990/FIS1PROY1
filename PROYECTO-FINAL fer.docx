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E415" w14:textId="77777777" w:rsidR="006F6A5B" w:rsidRDefault="002E073B">
      <w:r>
        <w:rPr>
          <w:noProof/>
          <w:lang w:val="es-MX" w:eastAsia="es-MX"/>
        </w:rPr>
        <mc:AlternateContent>
          <mc:Choice Requires="wpc">
            <w:drawing>
              <wp:anchor distT="0" distB="0" distL="114300" distR="114300" simplePos="0" relativeHeight="251659264" behindDoc="1" locked="0" layoutInCell="1" allowOverlap="1" wp14:anchorId="5665C781" wp14:editId="41E1D088">
                <wp:simplePos x="0" y="0"/>
                <wp:positionH relativeFrom="column">
                  <wp:posOffset>-1096010</wp:posOffset>
                </wp:positionH>
                <wp:positionV relativeFrom="paragraph">
                  <wp:posOffset>-899795</wp:posOffset>
                </wp:positionV>
                <wp:extent cx="7574915" cy="10687685"/>
                <wp:effectExtent l="0" t="0" r="0" b="0"/>
                <wp:wrapNone/>
                <wp:docPr id="9"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2"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0BB375B3BF2A445D807D0D92663923EC"/>
                                </w:placeholder>
                                <w:dataBinding w:prefixMappings="xmlns:ns0='http://purl.org/dc/elements/1.1/' xmlns:ns1='http://schemas.openxmlformats.org/package/2006/metadata/core-properties' " w:xpath="/ns1:coreProperties[1]/ns0:title[1]" w:storeItemID="{6C3C8BC8-F283-45AE-878A-BAB7291924A1}"/>
                                <w:text/>
                              </w:sdtPr>
                              <w:sdtEndPr/>
                              <w:sdtContent>
                                <w:p w14:paraId="4621B681" w14:textId="77777777" w:rsidR="006F6A5B" w:rsidRPr="006F6A5B" w:rsidRDefault="0055099C"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PROYECTO FINAL</w:t>
                                  </w:r>
                                </w:p>
                              </w:sdtContent>
                            </w:sdt>
                          </w:txbxContent>
                        </wps:txbx>
                        <wps:bodyPr rot="0" vert="horz" wrap="square" lIns="91440" tIns="45720" rIns="91440" bIns="45720" anchor="t" anchorCtr="0" upright="1">
                          <a:noAutofit/>
                        </wps:bodyPr>
                      </wps:wsp>
                      <wps:wsp>
                        <wps:cNvPr id="3"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E0180" w14:textId="2DE21B7E"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992E69">
                                <w:rPr>
                                  <w:b/>
                                  <w:noProof/>
                                  <w:sz w:val="36"/>
                                </w:rPr>
                                <w:t>2017</w:t>
                              </w:r>
                              <w:r w:rsidRPr="006F6A5B">
                                <w:rPr>
                                  <w:b/>
                                  <w:sz w:val="36"/>
                                </w:rPr>
                                <w:fldChar w:fldCharType="end"/>
                              </w:r>
                            </w:p>
                          </w:txbxContent>
                        </wps:txbx>
                        <wps:bodyPr rot="0" vert="horz" wrap="square" lIns="91440" tIns="45720" rIns="91440" bIns="45720" anchor="t" anchorCtr="0" upright="1">
                          <a:noAutofit/>
                        </wps:bodyPr>
                      </wps:wsp>
                      <wps:wsp>
                        <wps:cNvPr id="6" name="Text Box 12"/>
                        <wps:cNvSpPr txBox="1">
                          <a:spLocks noChangeArrowheads="1"/>
                        </wps:cNvSpPr>
                        <wps:spPr bwMode="auto">
                          <a:xfrm>
                            <a:off x="2305050" y="1650365"/>
                            <a:ext cx="4914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14:paraId="1037D3D7" w14:textId="77777777" w:rsidR="006F6A5B" w:rsidRPr="006F6A5B" w:rsidRDefault="00A608F3" w:rsidP="00963097">
                                  <w:pPr>
                                    <w:jc w:val="right"/>
                                    <w:rPr>
                                      <w:sz w:val="32"/>
                                    </w:rPr>
                                  </w:pPr>
                                  <w:r>
                                    <w:rPr>
                                      <w:sz w:val="32"/>
                                    </w:rPr>
                                    <w:t>FUNDAMENTOS DE INGIENERIA DE SOFTWARE</w:t>
                                  </w:r>
                                </w:p>
                              </w:sdtContent>
                            </w:sdt>
                          </w:txbxContent>
                        </wps:txbx>
                        <wps:bodyPr rot="0" vert="horz" wrap="square" lIns="91440" tIns="45720" rIns="91440" bIns="45720" anchor="t" anchorCtr="0" upright="1">
                          <a:noAutofit/>
                        </wps:bodyPr>
                      </wps:wsp>
                      <wps:wsp>
                        <wps:cNvPr id="7" name="Text Box 13"/>
                        <wps:cNvSpPr txBox="1">
                          <a:spLocks noChangeArrowheads="1"/>
                        </wps:cNvSpPr>
                        <wps:spPr bwMode="auto">
                          <a:xfrm>
                            <a:off x="3552825" y="8791575"/>
                            <a:ext cx="3736975" cy="134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6447F" w14:textId="0254BA02" w:rsidR="006F6A5B" w:rsidRDefault="000F3D93" w:rsidP="00963097">
                              <w:pPr>
                                <w:jc w:val="right"/>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6A42C2">
                                    <w:rPr>
                                      <w:b/>
                                      <w:color w:val="1F497D" w:themeColor="text2"/>
                                      <w:sz w:val="36"/>
                                    </w:rPr>
                                    <w:t>JUAN FERNANDO RODRIGUEZ, VICTOR MIGUEL TERRÓN, MARCOS RAFAEL ROSEL</w:t>
                                  </w:r>
                                </w:sdtContent>
                              </w:sdt>
                              <w:r w:rsidR="00FE4684">
                                <w:rPr>
                                  <w:b/>
                                  <w:color w:val="1F497D" w:themeColor="text2"/>
                                  <w:sz w:val="36"/>
                                </w:rPr>
                                <w:t xml:space="preserve"> RODRIGUEZ</w:t>
                              </w:r>
                            </w:p>
                            <w:p w14:paraId="3FD0ED15" w14:textId="55CDC08A" w:rsidR="00FE4684" w:rsidRDefault="00FE4684" w:rsidP="00963097">
                              <w:pPr>
                                <w:jc w:val="right"/>
                                <w:rPr>
                                  <w:b/>
                                  <w:color w:val="1F497D" w:themeColor="text2"/>
                                  <w:sz w:val="36"/>
                                </w:rPr>
                              </w:pPr>
                              <w:r>
                                <w:rPr>
                                  <w:b/>
                                  <w:color w:val="1F497D" w:themeColor="text2"/>
                                  <w:sz w:val="36"/>
                                </w:rPr>
                                <w:t>VICTOR MIGUEL TERRÓN MACIAS</w:t>
                              </w:r>
                            </w:p>
                            <w:p w14:paraId="51605575" w14:textId="62C4E793" w:rsidR="00FE4684" w:rsidRPr="00963097" w:rsidRDefault="00FE4684" w:rsidP="00963097">
                              <w:pPr>
                                <w:jc w:val="right"/>
                                <w:rPr>
                                  <w:b/>
                                  <w:color w:val="1F497D" w:themeColor="text2"/>
                                  <w:sz w:val="36"/>
                                </w:rPr>
                              </w:pPr>
                              <w:r>
                                <w:rPr>
                                  <w:b/>
                                  <w:color w:val="1F497D" w:themeColor="text2"/>
                                  <w:sz w:val="36"/>
                                </w:rPr>
                                <w:t>MARCOS RAFAEL ROSEL PEREZ</w:t>
                              </w:r>
                            </w:p>
                          </w:txbxContent>
                        </wps:txbx>
                        <wps:bodyPr rot="0" vert="horz" wrap="square" lIns="91440" tIns="45720" rIns="91440" bIns="45720" anchor="t" anchorCtr="0" upright="1">
                          <a:noAutofit/>
                        </wps:bodyPr>
                      </wps:wsp>
                      <wps:wsp>
                        <wps:cNvPr id="8"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665C781" id="Lienzo 4" o:spid="_x0000_s1026" editas="canvas" style="position:absolute;margin-left:-86.3pt;margin-top:-70.85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sdt>
                        <w:sdtPr>
                          <w:rPr>
                            <w:rFonts w:ascii="Consolas" w:hAnsi="Consolas" w:cs="Consolas"/>
                            <w:b/>
                            <w:color w:val="1F497D" w:themeColor="text2"/>
                            <w:sz w:val="120"/>
                            <w:szCs w:val="120"/>
                          </w:rPr>
                          <w:alias w:val="Título"/>
                          <w:id w:val="22187196"/>
                          <w:placeholder>
                            <w:docPart w:val="0BB375B3BF2A445D807D0D92663923EC"/>
                          </w:placeholder>
                          <w:dataBinding w:prefixMappings="xmlns:ns0='http://purl.org/dc/elements/1.1/' xmlns:ns1='http://schemas.openxmlformats.org/package/2006/metadata/core-properties' " w:xpath="/ns1:coreProperties[1]/ns0:title[1]" w:storeItemID="{6C3C8BC8-F283-45AE-878A-BAB7291924A1}"/>
                          <w:text/>
                        </w:sdtPr>
                        <w:sdtEndPr/>
                        <w:sdtContent>
                          <w:p w14:paraId="4621B681" w14:textId="77777777" w:rsidR="006F6A5B" w:rsidRPr="006F6A5B" w:rsidRDefault="0055099C"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PROYECTO FINAL</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" strokeweight="1.5pt"/>
                <v:shape id="Text Box 10" o:spid="_x0000_s1031" type="#_x0000_t202" style="position:absolute;left:36906;top:101523;width:36220;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7AFE0180" w14:textId="2DE21B7E"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992E69">
                          <w:rPr>
                            <w:b/>
                            <w:noProof/>
                            <w:sz w:val="36"/>
                          </w:rPr>
                          <w:t>2017</w:t>
                        </w:r>
                        <w:r w:rsidRPr="006F6A5B">
                          <w:rPr>
                            <w:b/>
                            <w:sz w:val="36"/>
                          </w:rPr>
                          <w:fldChar w:fldCharType="end"/>
                        </w:r>
                      </w:p>
                    </w:txbxContent>
                  </v:textbox>
                </v:shape>
                <v:shape id="Text Box 12" o:spid="_x0000_s1032" type="#_x0000_t202" style="position:absolute;left:23050;top:16503;width:49143;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14:paraId="1037D3D7" w14:textId="77777777" w:rsidR="006F6A5B" w:rsidRPr="006F6A5B" w:rsidRDefault="00A608F3" w:rsidP="00963097">
                            <w:pPr>
                              <w:jc w:val="right"/>
                              <w:rPr>
                                <w:sz w:val="32"/>
                              </w:rPr>
                            </w:pPr>
                            <w:r>
                              <w:rPr>
                                <w:sz w:val="32"/>
                              </w:rPr>
                              <w:t>FUNDAMENTOS DE INGIENERIA DE SOFTWARE</w:t>
                            </w:r>
                          </w:p>
                        </w:sdtContent>
                      </w:sdt>
                    </w:txbxContent>
                  </v:textbox>
                </v:shape>
                <v:shape id="Text Box 13" o:spid="_x0000_s1033" type="#_x0000_t202" style="position:absolute;left:35528;top:87915;width:37370;height:1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0326447F" w14:textId="0254BA02" w:rsidR="006F6A5B" w:rsidRDefault="000F3D93" w:rsidP="00963097">
                        <w:pPr>
                          <w:jc w:val="right"/>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6A42C2">
                              <w:rPr>
                                <w:b/>
                                <w:color w:val="1F497D" w:themeColor="text2"/>
                                <w:sz w:val="36"/>
                              </w:rPr>
                              <w:t>JUAN FERNANDO RODRIGUEZ, VICTOR MIGUEL TERRÓN, MARCOS RAFAEL ROSEL</w:t>
                            </w:r>
                          </w:sdtContent>
                        </w:sdt>
                        <w:r w:rsidR="00FE4684">
                          <w:rPr>
                            <w:b/>
                            <w:color w:val="1F497D" w:themeColor="text2"/>
                            <w:sz w:val="36"/>
                          </w:rPr>
                          <w:t xml:space="preserve"> RODRIGUEZ</w:t>
                        </w:r>
                      </w:p>
                      <w:p w14:paraId="3FD0ED15" w14:textId="55CDC08A" w:rsidR="00FE4684" w:rsidRDefault="00FE4684" w:rsidP="00963097">
                        <w:pPr>
                          <w:jc w:val="right"/>
                          <w:rPr>
                            <w:b/>
                            <w:color w:val="1F497D" w:themeColor="text2"/>
                            <w:sz w:val="36"/>
                          </w:rPr>
                        </w:pPr>
                        <w:r>
                          <w:rPr>
                            <w:b/>
                            <w:color w:val="1F497D" w:themeColor="text2"/>
                            <w:sz w:val="36"/>
                          </w:rPr>
                          <w:t>VICTOR MIGUEL TERRÓN MACIAS</w:t>
                        </w:r>
                      </w:p>
                      <w:p w14:paraId="51605575" w14:textId="62C4E793" w:rsidR="00FE4684" w:rsidRPr="00963097" w:rsidRDefault="00FE4684" w:rsidP="00963097">
                        <w:pPr>
                          <w:jc w:val="right"/>
                          <w:rPr>
                            <w:b/>
                            <w:color w:val="1F497D" w:themeColor="text2"/>
                            <w:sz w:val="36"/>
                          </w:rPr>
                        </w:pPr>
                        <w:r>
                          <w:rPr>
                            <w:b/>
                            <w:color w:val="1F497D" w:themeColor="text2"/>
                            <w:sz w:val="36"/>
                          </w:rPr>
                          <w:t>MARCOS RAFAEL ROSEL PEREZ</w:t>
                        </w:r>
                      </w:p>
                    </w:txbxContent>
                  </v:textbox>
                </v:shape>
                <v:shape id="AutoShape 14" o:spid="_x0000_s1034" type="#_x0000_t32" style="position:absolute;left:46501;top:101517;width:2555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" strokeweight="1.5pt"/>
              </v:group>
            </w:pict>
          </mc:Fallback>
        </mc:AlternateContent>
      </w:r>
    </w:p>
    <w:p w14:paraId="0FEBE215" w14:textId="77777777" w:rsidR="006F6A5B" w:rsidRDefault="006F6A5B" w:rsidP="0055099C">
      <w:pPr>
        <w:pStyle w:val="Ttulo1"/>
      </w:pPr>
      <w:r>
        <w:br w:type="page"/>
      </w:r>
      <w:r w:rsidR="7AB95F1D">
        <w:lastRenderedPageBreak/>
        <w:t>OBJETIVO</w:t>
      </w:r>
    </w:p>
    <w:p w14:paraId="41CE5F4A" w14:textId="77777777" w:rsidR="00D43D9B" w:rsidRPr="00D43D9B" w:rsidRDefault="00D43D9B" w:rsidP="00D43D9B"/>
    <w:p w14:paraId="147F177F" w14:textId="566A29B1" w:rsidR="00D43D9B" w:rsidRDefault="00BC3A57" w:rsidP="7AB95F1D">
      <w:pPr>
        <w:jc w:val="both"/>
      </w:pPr>
      <w:r>
        <w:t xml:space="preserve">El objetivo del producto es lograr que por medio de </w:t>
      </w:r>
      <w:r w:rsidR="7AB95F1D">
        <w:t xml:space="preserve">una aplicación web o móvil, un usuario con acceso al sistema, pueda observar y manipular remotamente la </w:t>
      </w:r>
      <w:proofErr w:type="gramStart"/>
      <w:r w:rsidR="7AB95F1D">
        <w:t>temperatura  del</w:t>
      </w:r>
      <w:proofErr w:type="gramEnd"/>
      <w:r w:rsidR="7AB95F1D">
        <w:t xml:space="preserve"> controlador de temperaturas ligado a un sistema de refrigeración y emita alertas en el dispositivo remoto cuando las temperaturas del controlador no coincidan con las requisitadas en el dispositivo remoto. </w:t>
      </w:r>
      <w:r w:rsidR="00D43D9B">
        <w:t>En este apartado nos centraremos en la fase de desarrollo del dicho proyecto.</w:t>
      </w:r>
    </w:p>
    <w:p w14:paraId="2E940844" w14:textId="77777777" w:rsidR="0055099C" w:rsidRDefault="0055099C" w:rsidP="0055099C">
      <w:pPr>
        <w:pStyle w:val="Ttulo2"/>
      </w:pPr>
      <w:r>
        <w:t>ELEMENTOS DE INNOVACIÓN/CREATIVIDAD</w:t>
      </w:r>
    </w:p>
    <w:p w14:paraId="252A7A9E" w14:textId="77777777" w:rsidR="00D43D9B" w:rsidRPr="00D43D9B" w:rsidRDefault="00D43D9B" w:rsidP="00D43D9B"/>
    <w:p w14:paraId="000DE908" w14:textId="3BA998B4" w:rsidR="0055099C" w:rsidRDefault="7AB95F1D" w:rsidP="00FE4684">
      <w:pPr>
        <w:jc w:val="both"/>
      </w:pPr>
      <w:r>
        <w:t>Que la modificación de temperaturas y la lectura de los informes de tempe</w:t>
      </w:r>
      <w:r w:rsidR="00992E69">
        <w:t xml:space="preserve">ratura se realicen remotamente </w:t>
      </w:r>
      <w:r w:rsidR="00FE4684">
        <w:t>sin necesidad de que esté de manera física una persona par</w:t>
      </w:r>
      <w:r>
        <w:t xml:space="preserve">a </w:t>
      </w:r>
      <w:r w:rsidR="00992E69">
        <w:t>interactuar con el</w:t>
      </w:r>
      <w:r>
        <w:t xml:space="preserve"> controlador. </w:t>
      </w:r>
    </w:p>
    <w:p w14:paraId="30B18098" w14:textId="77777777" w:rsidR="0055099C" w:rsidRDefault="0055099C" w:rsidP="0055099C">
      <w:pPr>
        <w:pStyle w:val="Ttulo2"/>
      </w:pPr>
      <w:r>
        <w:t>ORIGINALIDAD</w:t>
      </w:r>
    </w:p>
    <w:p w14:paraId="69AEC5FB" w14:textId="77777777" w:rsidR="00D43D9B" w:rsidRPr="00D43D9B" w:rsidRDefault="00D43D9B" w:rsidP="00D43D9B"/>
    <w:p w14:paraId="0B162DB4" w14:textId="6131A77E" w:rsidR="00BC3A57" w:rsidRPr="00BC3A57" w:rsidRDefault="00BC3A57" w:rsidP="00BC3A57">
      <w:pPr>
        <w:jc w:val="both"/>
      </w:pPr>
      <w:r>
        <w:t>La originalidad del pr</w:t>
      </w:r>
      <w:r w:rsidR="006D2C30">
        <w:t>oducto tiene sustento en el</w:t>
      </w:r>
      <w:r>
        <w:t xml:space="preserve"> proceso de desarrollo</w:t>
      </w:r>
      <w:r w:rsidR="006D2C30">
        <w:t xml:space="preserve"> y evolución del mismo</w:t>
      </w:r>
      <w:r>
        <w:t xml:space="preserve"> </w:t>
      </w:r>
      <w:r w:rsidR="006D2C30">
        <w:t>en todas sus etapas</w:t>
      </w:r>
      <w:r>
        <w:t>, ya que no se hará el proceso estándar para la creación de un sistema d</w:t>
      </w:r>
      <w:r w:rsidR="006D2C30">
        <w:t>e un controlador de temperaturas, sino que, aplicaremos técnicas innovadoras tanto para el desarrollo del software como en el empleo de nuevos materiales distintos al estándar que aseguren alta precisión adecuándonos a las necesidades del cliente y con un</w:t>
      </w:r>
      <w:r w:rsidR="001174B6">
        <w:t xml:space="preserve"> coste</w:t>
      </w:r>
      <w:r w:rsidR="006D2C30">
        <w:t xml:space="preserve"> calidad-precio adecuado</w:t>
      </w:r>
      <w:r w:rsidR="001174B6">
        <w:t xml:space="preserve"> tanto para la empresa como para el cliente.</w:t>
      </w:r>
    </w:p>
    <w:p w14:paraId="4931AAAC" w14:textId="77777777" w:rsidR="0055099C" w:rsidRDefault="7AB95F1D" w:rsidP="00B86D67">
      <w:pPr>
        <w:pStyle w:val="Ttulo2"/>
      </w:pPr>
      <w:r>
        <w:t>PLAN DE INVESTIGACIÓN: DEFINICIÓN INFORMACIÓN REQUERIDA</w:t>
      </w:r>
    </w:p>
    <w:p w14:paraId="6439E6BE" w14:textId="1C55E68F" w:rsidR="0019494C" w:rsidRDefault="0019494C" w:rsidP="0019494C">
      <w:pPr>
        <w:pStyle w:val="Ttulo3"/>
      </w:pPr>
      <w:r>
        <w:t>INTERFAZ</w:t>
      </w:r>
    </w:p>
    <w:p w14:paraId="2ED64128" w14:textId="27F05B87" w:rsidR="005D5E91" w:rsidRDefault="7AB95F1D" w:rsidP="00FE4684">
      <w:pPr>
        <w:jc w:val="both"/>
        <w:rPr>
          <w:noProof/>
          <w:lang w:val="es-MX" w:eastAsia="es-MX"/>
        </w:rPr>
      </w:pPr>
      <w:r w:rsidRPr="7AB95F1D">
        <w:t>El programa le pedirá al usuario que ingrese sus identificaciones, de ser válidos, se le desplegará una vista en donde aparezca la temperatura en tiempo r</w:t>
      </w:r>
      <w:r w:rsidR="00992E69">
        <w:t>eal (con un desfase no mayor a 3</w:t>
      </w:r>
      <w:r w:rsidRPr="7AB95F1D">
        <w:t xml:space="preserve"> minuto</w:t>
      </w:r>
      <w:r w:rsidR="00992E69">
        <w:t>s</w:t>
      </w:r>
      <w:r w:rsidRPr="7AB95F1D">
        <w:t>) del controlador</w:t>
      </w:r>
      <w:r w:rsidR="00992E69">
        <w:t xml:space="preserve"> local</w:t>
      </w:r>
      <w:r w:rsidRPr="7AB95F1D">
        <w:t xml:space="preserve"> de temperaturas, y se le dará la opción que ajuste las temperaturas del controlador si el usuario así lo requiere, de ser así, se le requerirá al usuario que ingrese un intervalo en el cual el controlador de temperaturas deba trabajar</w:t>
      </w:r>
      <w:r w:rsidR="00992E69">
        <w:t>.</w:t>
      </w:r>
    </w:p>
    <w:p w14:paraId="001D9A63" w14:textId="77777777" w:rsidR="005D5E91" w:rsidRDefault="0019494C" w:rsidP="005D5E91">
      <w:pPr>
        <w:keepNext/>
        <w:jc w:val="center"/>
      </w:pPr>
      <w:r>
        <w:rPr>
          <w:noProof/>
          <w:lang w:val="es-MX" w:eastAsia="es-MX"/>
        </w:rPr>
        <w:drawing>
          <wp:inline distT="0" distB="0" distL="0" distR="0" wp14:anchorId="12F80E68" wp14:editId="1006306B">
            <wp:extent cx="4290003" cy="12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89" t="32309" r="13050" b="28168"/>
                    <a:stretch/>
                  </pic:blipFill>
                  <pic:spPr bwMode="auto">
                    <a:xfrm>
                      <a:off x="0" y="0"/>
                      <a:ext cx="4290003" cy="1260000"/>
                    </a:xfrm>
                    <a:prstGeom prst="rect">
                      <a:avLst/>
                    </a:prstGeom>
                    <a:ln>
                      <a:noFill/>
                    </a:ln>
                    <a:extLst>
                      <a:ext uri="{53640926-AAD7-44D8-BBD7-CCE9431645EC}">
                        <a14:shadowObscured xmlns:a14="http://schemas.microsoft.com/office/drawing/2010/main"/>
                      </a:ext>
                    </a:extLst>
                  </pic:spPr>
                </pic:pic>
              </a:graphicData>
            </a:graphic>
          </wp:inline>
        </w:drawing>
      </w:r>
    </w:p>
    <w:p w14:paraId="267AC621" w14:textId="19841067" w:rsidR="0019494C"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1</w:t>
      </w:r>
      <w:r>
        <w:fldChar w:fldCharType="end"/>
      </w:r>
      <w:r>
        <w:t>- ESTRUCTURA BÁSICA DEL PROGRAMA</w:t>
      </w:r>
    </w:p>
    <w:p w14:paraId="7ADF7647" w14:textId="54BC366F" w:rsidR="00B86D67" w:rsidRDefault="7AB95F1D" w:rsidP="00B86D67">
      <w:pPr>
        <w:pStyle w:val="Ttulo2"/>
      </w:pPr>
      <w:r>
        <w:t>PRODUCTO</w:t>
      </w:r>
      <w:r w:rsidR="00D43D9B">
        <w:t xml:space="preserve"> RESULTANTE</w:t>
      </w:r>
    </w:p>
    <w:p w14:paraId="303C72CE" w14:textId="77777777" w:rsidR="00D43D9B" w:rsidRPr="00D43D9B" w:rsidRDefault="00D43D9B" w:rsidP="00D43D9B"/>
    <w:p w14:paraId="2C63D179" w14:textId="1C00987C" w:rsidR="7AB95F1D" w:rsidRDefault="005D5E91" w:rsidP="005D5E91">
      <w:pPr>
        <w:jc w:val="both"/>
      </w:pPr>
      <w:r>
        <w:lastRenderedPageBreak/>
        <w:t xml:space="preserve">Para el desarrollo del proyecto nos tenemos que fijar en el tipo de materiales que vamos a utilizar, es decir que materiales tienen una buena conducción térmica, en este caso necesitamos comparar que conductor térmico nos permite un control más preciso de la temperatura dentro de un material aislante </w:t>
      </w:r>
      <w:r w:rsidR="00D43D9B">
        <w:t>térmico</w:t>
      </w:r>
      <w:r>
        <w:t>:</w:t>
      </w:r>
    </w:p>
    <w:p w14:paraId="1DBDF24E" w14:textId="77777777" w:rsidR="005D5E91" w:rsidRDefault="005D5E91" w:rsidP="005D5E91">
      <w:pPr>
        <w:keepNext/>
      </w:pPr>
      <w:r>
        <w:rPr>
          <w:noProof/>
          <w:lang w:val="es-MX" w:eastAsia="es-MX"/>
        </w:rPr>
        <w:drawing>
          <wp:inline distT="0" distB="0" distL="0" distR="0" wp14:anchorId="18CFDB37" wp14:editId="5D44E5FB">
            <wp:extent cx="5400675" cy="3128896"/>
            <wp:effectExtent l="0" t="0" r="0" b="0"/>
            <wp:docPr id="12" name="Imagen 12" descr="http://www.fao.org/docrep/008/y5013s/y5013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o.org/docrep/008/y5013s/y5013s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28896"/>
                    </a:xfrm>
                    <a:prstGeom prst="rect">
                      <a:avLst/>
                    </a:prstGeom>
                    <a:noFill/>
                    <a:ln>
                      <a:noFill/>
                    </a:ln>
                  </pic:spPr>
                </pic:pic>
              </a:graphicData>
            </a:graphic>
          </wp:inline>
        </w:drawing>
      </w:r>
    </w:p>
    <w:p w14:paraId="5B74494F" w14:textId="24A0860B" w:rsidR="005D5E91"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2</w:t>
      </w:r>
      <w:r>
        <w:fldChar w:fldCharType="end"/>
      </w:r>
      <w:r>
        <w:t>- BUENA CONDUCTIVIDAD TERMICA DENTRO DE UN MATERIAL AISLANTE ver REF.1</w:t>
      </w:r>
    </w:p>
    <w:p w14:paraId="3D431F00" w14:textId="3DD4A00A" w:rsidR="005D5E91" w:rsidRDefault="005D5E91" w:rsidP="005D5E91">
      <w:r>
        <w:t>Posteriormente dentro de la amplia gama de materiales empleados para la fabricación de un sistema controlador de temperatura encontramos que:</w:t>
      </w:r>
    </w:p>
    <w:p w14:paraId="22C00FD5" w14:textId="77777777" w:rsidR="005D5E91" w:rsidRDefault="005D5E91" w:rsidP="005D5E91">
      <w:pPr>
        <w:keepNext/>
      </w:pPr>
      <w:r>
        <w:rPr>
          <w:noProof/>
          <w:lang w:val="es-MX" w:eastAsia="es-MX"/>
        </w:rPr>
        <w:drawing>
          <wp:inline distT="0" distB="0" distL="0" distR="0" wp14:anchorId="18140AC6" wp14:editId="231B81FC">
            <wp:extent cx="5400675" cy="2567929"/>
            <wp:effectExtent l="0" t="0" r="0" b="4445"/>
            <wp:docPr id="13" name="Imagen 13" descr="http://www.fao.org/docrep/008/y5013s/y5013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ao.org/docrep/008/y5013s/y5013s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567929"/>
                    </a:xfrm>
                    <a:prstGeom prst="rect">
                      <a:avLst/>
                    </a:prstGeom>
                    <a:noFill/>
                    <a:ln>
                      <a:noFill/>
                    </a:ln>
                  </pic:spPr>
                </pic:pic>
              </a:graphicData>
            </a:graphic>
          </wp:inline>
        </w:drawing>
      </w:r>
    </w:p>
    <w:p w14:paraId="210C6265" w14:textId="0D704036" w:rsidR="005D5E91"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3</w:t>
      </w:r>
      <w:r>
        <w:fldChar w:fldCharType="end"/>
      </w:r>
      <w:r>
        <w:t xml:space="preserve"> MATERIALES DE POLIURETANO Y SU CAPACIDAD TERMICA ver REF.2</w:t>
      </w:r>
    </w:p>
    <w:p w14:paraId="365A1E39" w14:textId="77777777" w:rsidR="00FB13B0" w:rsidRDefault="00FB13B0" w:rsidP="00FB13B0">
      <w:r>
        <w:br w:type="page"/>
      </w:r>
    </w:p>
    <w:p w14:paraId="70B4318A" w14:textId="3D56647F" w:rsidR="00FB13B0" w:rsidRDefault="00FB13B0" w:rsidP="00FB13B0">
      <w:r>
        <w:lastRenderedPageBreak/>
        <w:t>Para comprobar la capacidad de aislamiento térmico de estos materiales se realizaron pruebas y el resultado es:</w:t>
      </w:r>
    </w:p>
    <w:p w14:paraId="42C745D4" w14:textId="77777777" w:rsidR="00FB13B0" w:rsidRDefault="00FB13B0" w:rsidP="00FB13B0">
      <w:pPr>
        <w:keepNext/>
      </w:pPr>
      <w:r>
        <w:rPr>
          <w:noProof/>
          <w:lang w:val="es-MX" w:eastAsia="es-MX"/>
        </w:rPr>
        <w:drawing>
          <wp:inline distT="0" distB="0" distL="0" distR="0" wp14:anchorId="1CCEAB0E" wp14:editId="2F4BF955">
            <wp:extent cx="5400675" cy="2886717"/>
            <wp:effectExtent l="0" t="0" r="0" b="8890"/>
            <wp:docPr id="14" name="Imagen 14" descr="http://www.fao.org/docrep/008/y5013s/y5013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ao.org/docrep/008/y5013s/y5013s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886717"/>
                    </a:xfrm>
                    <a:prstGeom prst="rect">
                      <a:avLst/>
                    </a:prstGeom>
                    <a:noFill/>
                    <a:ln>
                      <a:noFill/>
                    </a:ln>
                  </pic:spPr>
                </pic:pic>
              </a:graphicData>
            </a:graphic>
          </wp:inline>
        </w:drawing>
      </w:r>
    </w:p>
    <w:p w14:paraId="5AE330FE" w14:textId="11954956" w:rsidR="00FB13B0" w:rsidRDefault="00FB13B0" w:rsidP="00FB13B0">
      <w:pPr>
        <w:pStyle w:val="Descripcin"/>
        <w:jc w:val="center"/>
      </w:pPr>
      <w:r>
        <w:t xml:space="preserve">Ilustración </w:t>
      </w:r>
      <w:r>
        <w:fldChar w:fldCharType="begin"/>
      </w:r>
      <w:r>
        <w:instrText xml:space="preserve"> SEQ Ilustración \* ARABIC </w:instrText>
      </w:r>
      <w:r>
        <w:fldChar w:fldCharType="separate"/>
      </w:r>
      <w:r w:rsidR="000F2AF1">
        <w:rPr>
          <w:noProof/>
        </w:rPr>
        <w:t>4</w:t>
      </w:r>
      <w:r>
        <w:fldChar w:fldCharType="end"/>
      </w:r>
      <w:r>
        <w:t>-PRUEBAS REALIZADAS EN LOS MATERIALES ANTE CIRSCUNSTANCIAS REALES</w:t>
      </w:r>
      <w:r w:rsidR="00075AD0">
        <w:t xml:space="preserve"> ver REF.3</w:t>
      </w:r>
    </w:p>
    <w:p w14:paraId="46FB7557" w14:textId="37D16BCA" w:rsidR="003D630F" w:rsidRDefault="003D630F" w:rsidP="003D630F">
      <w:r>
        <w:t>La lana de vidrio es un buen elemento para emplear ya que nos ofrece:</w:t>
      </w:r>
    </w:p>
    <w:p w14:paraId="630C2E82" w14:textId="27921C3F" w:rsidR="003D630F" w:rsidRPr="003D630F" w:rsidRDefault="003D630F" w:rsidP="003D630F">
      <w:pPr>
        <w:jc w:val="center"/>
      </w:pPr>
      <w:r>
        <w:rPr>
          <w:noProof/>
        </w:rPr>
        <mc:AlternateContent>
          <mc:Choice Requires="wps">
            <w:drawing>
              <wp:anchor distT="0" distB="0" distL="114300" distR="114300" simplePos="0" relativeHeight="251662336" behindDoc="0" locked="0" layoutInCell="1" allowOverlap="1" wp14:anchorId="2B52718F" wp14:editId="07520618">
                <wp:simplePos x="0" y="0"/>
                <wp:positionH relativeFrom="column">
                  <wp:posOffset>76200</wp:posOffset>
                </wp:positionH>
                <wp:positionV relativeFrom="paragraph">
                  <wp:posOffset>3719830</wp:posOffset>
                </wp:positionV>
                <wp:extent cx="21907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14:paraId="7CDBDD9E" w14:textId="4EC5974E" w:rsidR="003D630F" w:rsidRPr="005A37C1" w:rsidRDefault="003D630F" w:rsidP="003D630F">
                            <w:pPr>
                              <w:pStyle w:val="Descripcin"/>
                              <w:jc w:val="center"/>
                              <w:rPr>
                                <w:noProof/>
                              </w:rPr>
                            </w:pPr>
                            <w:r>
                              <w:t xml:space="preserve">Ilustración </w:t>
                            </w:r>
                            <w:r>
                              <w:fldChar w:fldCharType="begin"/>
                            </w:r>
                            <w:r>
                              <w:instrText xml:space="preserve"> SEQ Ilustración \* ARABIC </w:instrText>
                            </w:r>
                            <w:r>
                              <w:fldChar w:fldCharType="separate"/>
                            </w:r>
                            <w:r w:rsidR="000F2AF1">
                              <w:rPr>
                                <w:noProof/>
                              </w:rPr>
                              <w:t>5</w:t>
                            </w:r>
                            <w:r>
                              <w:fldChar w:fldCharType="end"/>
                            </w:r>
                            <w:r>
                              <w:t>- PROS DE LANA DE VIDRIO ver REF.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18F" id="Cuadro de texto 16" o:spid="_x0000_s1035" type="#_x0000_t202" style="position:absolute;left:0;text-align:left;margin-left:6pt;margin-top:292.9pt;width:17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" stroked="f">
                <v:textbox style="mso-fit-shape-to-text:t" inset="0,0,0,0">
                  <w:txbxContent>
                    <w:p w14:paraId="7CDBDD9E" w14:textId="4EC5974E" w:rsidR="003D630F" w:rsidRPr="005A37C1" w:rsidRDefault="003D630F" w:rsidP="003D630F">
                      <w:pPr>
                        <w:pStyle w:val="Descripcin"/>
                        <w:jc w:val="center"/>
                        <w:rPr>
                          <w:noProof/>
                        </w:rPr>
                      </w:pPr>
                      <w:r>
                        <w:t xml:space="preserve">Ilustración </w:t>
                      </w:r>
                      <w:r>
                        <w:fldChar w:fldCharType="begin"/>
                      </w:r>
                      <w:r>
                        <w:instrText xml:space="preserve"> SEQ Ilustración \* ARABIC </w:instrText>
                      </w:r>
                      <w:r>
                        <w:fldChar w:fldCharType="separate"/>
                      </w:r>
                      <w:r w:rsidR="000F2AF1">
                        <w:rPr>
                          <w:noProof/>
                        </w:rPr>
                        <w:t>5</w:t>
                      </w:r>
                      <w:r>
                        <w:fldChar w:fldCharType="end"/>
                      </w:r>
                      <w:r>
                        <w:t>- PROS DE LANA DE VIDRIO ver REF. 4</w:t>
                      </w:r>
                    </w:p>
                  </w:txbxContent>
                </v:textbox>
                <w10:wrap type="square"/>
              </v:shape>
            </w:pict>
          </mc:Fallback>
        </mc:AlternateContent>
      </w:r>
      <w:r>
        <w:rPr>
          <w:noProof/>
          <w:lang w:val="es-MX" w:eastAsia="es-MX"/>
        </w:rPr>
        <w:drawing>
          <wp:anchor distT="0" distB="0" distL="114300" distR="114300" simplePos="0" relativeHeight="251660288" behindDoc="0" locked="0" layoutInCell="1" allowOverlap="1" wp14:anchorId="7DFC30E6" wp14:editId="032B6F25">
            <wp:simplePos x="0" y="0"/>
            <wp:positionH relativeFrom="margin">
              <wp:align>left</wp:align>
            </wp:positionH>
            <wp:positionV relativeFrom="paragraph">
              <wp:posOffset>0</wp:posOffset>
            </wp:positionV>
            <wp:extent cx="2190750" cy="3662768"/>
            <wp:effectExtent l="76200" t="76200" r="133350" b="128270"/>
            <wp:wrapSquare wrapText="bothSides"/>
            <wp:docPr id="15" name="Imagen 15" descr="Prestaciones de la lana de vidrio ISOVER para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ciones de la lana de vidrio ISOVER para la industr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3662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9C97F12" w14:textId="1177C121" w:rsidR="00B86D67" w:rsidRDefault="003D630F" w:rsidP="00B86D67">
      <w:r>
        <w:t>Además de todo esto también nos ofrece una excelente ventaja en aspectos de calidad-precio ya que es más económico que el empleo de materiales de poliuretano.</w:t>
      </w:r>
    </w:p>
    <w:p w14:paraId="381C956F" w14:textId="799020A0" w:rsidR="003D630F" w:rsidRDefault="00D43D9B" w:rsidP="00D43D9B">
      <w:pPr>
        <w:jc w:val="both"/>
        <w:rPr>
          <w:lang w:val="es-MX"/>
        </w:rPr>
      </w:pPr>
      <w:r>
        <w:t>Este material tiene flexibilidad, misma que al momento de acoplarlo al lugar donde esté el sistema</w:t>
      </w:r>
      <w:r>
        <w:rPr>
          <w:lang w:val="es-MX"/>
        </w:rPr>
        <w:t>, ya sea que deseemos calentar o enfriar, este material es uno de los principales materiales con mayor eficiencia térmica en el mercado.</w:t>
      </w:r>
    </w:p>
    <w:p w14:paraId="09F0E50F" w14:textId="2D3F87EB" w:rsidR="00D43D9B" w:rsidRDefault="00D43D9B" w:rsidP="00D43D9B">
      <w:pPr>
        <w:jc w:val="both"/>
        <w:rPr>
          <w:lang w:val="es-MX"/>
        </w:rPr>
      </w:pPr>
      <w:r>
        <w:rPr>
          <w:lang w:val="es-MX"/>
        </w:rPr>
        <w:t>Poco inflamable en caso de incendio.</w:t>
      </w:r>
    </w:p>
    <w:p w14:paraId="29409276" w14:textId="5CB4347C" w:rsidR="00D43D9B" w:rsidRPr="00D43D9B" w:rsidRDefault="00D43D9B" w:rsidP="00D43D9B">
      <w:pPr>
        <w:jc w:val="both"/>
        <w:rPr>
          <w:lang w:val="es-MX"/>
        </w:rPr>
      </w:pPr>
      <w:r>
        <w:rPr>
          <w:lang w:val="es-MX"/>
        </w:rPr>
        <w:t>Muy ligero y poco contaminante de esta manera los productos empleados son lo suficientemente responsables y éticos (moral y ambientalmente) como para causar impactos ambientales tras su uso</w:t>
      </w:r>
      <w:r w:rsidR="00DD0F88">
        <w:rPr>
          <w:lang w:val="es-MX"/>
        </w:rPr>
        <w:t>.</w:t>
      </w:r>
    </w:p>
    <w:p w14:paraId="3B9D89D5" w14:textId="77777777" w:rsidR="003D630F" w:rsidRPr="00D43D9B" w:rsidRDefault="003D630F" w:rsidP="00B86D67">
      <w:pPr>
        <w:rPr>
          <w:lang w:val="es-MX"/>
        </w:rPr>
      </w:pPr>
    </w:p>
    <w:p w14:paraId="25BD874C" w14:textId="77777777" w:rsidR="003D630F" w:rsidRDefault="003D630F" w:rsidP="00B86D67"/>
    <w:p w14:paraId="72FC3D0E" w14:textId="77777777" w:rsidR="003D630F" w:rsidRDefault="003D630F" w:rsidP="00B86D67"/>
    <w:p w14:paraId="51BF491B" w14:textId="77777777" w:rsidR="003D630F" w:rsidRDefault="003D630F" w:rsidP="00B86D67"/>
    <w:p w14:paraId="37AB34A9" w14:textId="5615E292" w:rsidR="00B86D67" w:rsidRDefault="00B86D67" w:rsidP="00374F72">
      <w:pPr>
        <w:pStyle w:val="Ttulo2"/>
        <w:tabs>
          <w:tab w:val="left" w:pos="6420"/>
        </w:tabs>
      </w:pPr>
      <w:r>
        <w:t>METODOS Y HERRAMIENTAS</w:t>
      </w:r>
      <w:r w:rsidR="00374F72">
        <w:tab/>
      </w:r>
    </w:p>
    <w:p w14:paraId="20A1D508" w14:textId="654ABC42" w:rsidR="00374F72" w:rsidRDefault="007A666E" w:rsidP="007A666E">
      <w:pPr>
        <w:pStyle w:val="Ttulo3"/>
      </w:pPr>
      <w:r>
        <w:t>DIAGRAMA DE GANTT</w:t>
      </w:r>
    </w:p>
    <w:p w14:paraId="7B764D26" w14:textId="73E48A09" w:rsidR="00374F72" w:rsidRDefault="00374F72" w:rsidP="00374F72">
      <w:pPr>
        <w:jc w:val="both"/>
      </w:pPr>
      <w:r>
        <w:t xml:space="preserve">En el método del desarrollo de nuestro proyecto nos guiaremos bajo el uso de </w:t>
      </w:r>
      <w:r>
        <w:rPr>
          <w:i/>
        </w:rPr>
        <w:t>RUTA CRITICA</w:t>
      </w:r>
      <w:r>
        <w:t xml:space="preserve"> y del </w:t>
      </w:r>
      <w:r>
        <w:rPr>
          <w:i/>
        </w:rPr>
        <w:t xml:space="preserve">DIAGRAMA DE </w:t>
      </w:r>
      <w:proofErr w:type="gramStart"/>
      <w:r>
        <w:rPr>
          <w:i/>
        </w:rPr>
        <w:t>GANTT</w:t>
      </w:r>
      <w:r>
        <w:t xml:space="preserve">  para</w:t>
      </w:r>
      <w:proofErr w:type="gramEnd"/>
      <w:r>
        <w:t xml:space="preserve"> que podamos d</w:t>
      </w:r>
      <w:r w:rsidR="007A666E">
        <w:t xml:space="preserve">eterminar </w:t>
      </w:r>
      <w:r w:rsidRPr="00374F72">
        <w:t>actividades en que se desglosa el proyecto, sus dependencias y su duración para aplicar una función probabilística que ayude a calcular el tiempo total de ejec</w:t>
      </w:r>
      <w:r w:rsidR="007A666E">
        <w:t>ución en base a una perspectiva, mo</w:t>
      </w:r>
      <w:r w:rsidR="007A666E" w:rsidRPr="007A666E">
        <w:t>stra</w:t>
      </w:r>
      <w:r w:rsidR="007A666E">
        <w:t>r</w:t>
      </w:r>
      <w:r w:rsidR="007A666E" w:rsidRPr="007A666E">
        <w:t xml:space="preserve"> la trayectoria</w:t>
      </w:r>
      <w:r w:rsidR="007A666E">
        <w:t xml:space="preserve"> óptima del proyecto y sus actividades, h</w:t>
      </w:r>
      <w:r w:rsidR="007A666E" w:rsidRPr="007A666E">
        <w:t>allar este recorrido simplifica la gestión del proyecto</w:t>
      </w:r>
      <w:r w:rsidR="007A666E">
        <w:t>.</w:t>
      </w:r>
    </w:p>
    <w:p w14:paraId="653BEEDB" w14:textId="77777777" w:rsidR="007A666E" w:rsidRDefault="007A666E" w:rsidP="007A666E">
      <w:pPr>
        <w:keepNext/>
        <w:jc w:val="center"/>
      </w:pPr>
      <w:r>
        <w:rPr>
          <w:noProof/>
          <w:lang w:val="es-MX" w:eastAsia="es-MX"/>
        </w:rPr>
        <w:drawing>
          <wp:inline distT="0" distB="0" distL="0" distR="0" wp14:anchorId="39134B0B" wp14:editId="5905F896">
            <wp:extent cx="2857500" cy="1905000"/>
            <wp:effectExtent l="0" t="0" r="0" b="0"/>
            <wp:docPr id="20" name="Imagen 20" descr="Resultado de imagen para diagrama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diagrama de gant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336522FB" w14:textId="088B8F35" w:rsidR="007A666E" w:rsidRPr="007A666E" w:rsidRDefault="007A666E" w:rsidP="007A666E">
      <w:pPr>
        <w:pStyle w:val="Descripcin"/>
        <w:jc w:val="center"/>
        <w:rPr>
          <w:lang w:val="es-MX"/>
        </w:rPr>
      </w:pPr>
      <w:r>
        <w:t xml:space="preserve">Ilustración </w:t>
      </w:r>
      <w:r>
        <w:fldChar w:fldCharType="begin"/>
      </w:r>
      <w:r>
        <w:instrText xml:space="preserve"> SEQ Ilustración \* ARABIC </w:instrText>
      </w:r>
      <w:r>
        <w:fldChar w:fldCharType="separate"/>
      </w:r>
      <w:r w:rsidR="000F2AF1">
        <w:rPr>
          <w:noProof/>
        </w:rPr>
        <w:t>6</w:t>
      </w:r>
      <w:r>
        <w:fldChar w:fldCharType="end"/>
      </w:r>
      <w:r>
        <w:t>-EJEMPLO DE DIAGRAMA DE GANTT ver REF.5</w:t>
      </w:r>
    </w:p>
    <w:p w14:paraId="2190643F" w14:textId="6EF04ED2" w:rsidR="007A666E" w:rsidRPr="00374F72" w:rsidRDefault="007A666E" w:rsidP="007A666E">
      <w:pPr>
        <w:pStyle w:val="Ttulo3"/>
      </w:pPr>
      <w:r>
        <w:t>CPM (METODO DE RUTA CRITICA)</w:t>
      </w:r>
    </w:p>
    <w:p w14:paraId="56E55050" w14:textId="40CC3F6E" w:rsidR="007A666E" w:rsidRDefault="007A666E" w:rsidP="007A666E">
      <w:pPr>
        <w:jc w:val="both"/>
      </w:pPr>
      <w:r w:rsidRPr="007A666E">
        <w:t>El objetivo principal es determinar la duración de un proyecto, entendiendo éste como una secuencia de actividades relacionadas entre sí, donde cada una de las actividades tiene una duración estimada.</w:t>
      </w:r>
      <w:r>
        <w:t xml:space="preserve"> </w:t>
      </w:r>
      <w:proofErr w:type="gramStart"/>
      <w:r>
        <w:t>Los pasos a seguir</w:t>
      </w:r>
      <w:proofErr w:type="gramEnd"/>
      <w:r>
        <w:t xml:space="preserve"> son:</w:t>
      </w:r>
      <w:r w:rsidRPr="007A666E">
        <w:t xml:space="preserve"> </w:t>
      </w:r>
    </w:p>
    <w:p w14:paraId="3BBA7BA9" w14:textId="0D09A311" w:rsidR="007A666E" w:rsidRDefault="007A666E" w:rsidP="007A666E">
      <w:pPr>
        <w:pStyle w:val="Prrafodelista"/>
        <w:numPr>
          <w:ilvl w:val="0"/>
          <w:numId w:val="1"/>
        </w:numPr>
        <w:jc w:val="both"/>
      </w:pPr>
      <w:r>
        <w:t>Analizaremos las partes esenciales del proyecto</w:t>
      </w:r>
    </w:p>
    <w:p w14:paraId="18A426E9" w14:textId="23BFB82F" w:rsidR="007A666E" w:rsidRDefault="007A666E" w:rsidP="007A666E">
      <w:pPr>
        <w:pStyle w:val="Prrafodelista"/>
        <w:numPr>
          <w:ilvl w:val="0"/>
          <w:numId w:val="1"/>
        </w:numPr>
        <w:jc w:val="both"/>
      </w:pPr>
      <w:r>
        <w:t xml:space="preserve">Estableceremos relaciones entre las actividades </w:t>
      </w:r>
    </w:p>
    <w:p w14:paraId="6C7569B8" w14:textId="387AAC78" w:rsidR="007A666E" w:rsidRDefault="007A666E" w:rsidP="007A666E">
      <w:pPr>
        <w:pStyle w:val="Prrafodelista"/>
        <w:numPr>
          <w:ilvl w:val="0"/>
          <w:numId w:val="1"/>
        </w:numPr>
        <w:jc w:val="both"/>
      </w:pPr>
      <w:r>
        <w:t xml:space="preserve">Dibujaremos un diagrama conectando las diferentes actividades en base a sus relaciones de precedencia. </w:t>
      </w:r>
    </w:p>
    <w:p w14:paraId="6F65B712" w14:textId="0C12635D" w:rsidR="007A666E" w:rsidRDefault="007A666E" w:rsidP="007A666E">
      <w:pPr>
        <w:pStyle w:val="Prrafodelista"/>
        <w:numPr>
          <w:ilvl w:val="0"/>
          <w:numId w:val="1"/>
        </w:numPr>
        <w:jc w:val="both"/>
      </w:pPr>
      <w:r>
        <w:t xml:space="preserve">Definiremos costos y tiempo estimado para cada actividad. </w:t>
      </w:r>
    </w:p>
    <w:p w14:paraId="2C2D17DD" w14:textId="4894B5E1" w:rsidR="007A666E" w:rsidRDefault="007A666E" w:rsidP="007A666E">
      <w:pPr>
        <w:pStyle w:val="Prrafodelista"/>
        <w:numPr>
          <w:ilvl w:val="0"/>
          <w:numId w:val="1"/>
        </w:numPr>
        <w:jc w:val="both"/>
      </w:pPr>
      <w:r>
        <w:t xml:space="preserve">Identificaremos la trayectoria más larga del proyecto, siendo ésta la que determinará la duración del proyecto (Ruta Crítica). </w:t>
      </w:r>
    </w:p>
    <w:p w14:paraId="2BF552DF" w14:textId="75FEBC8F" w:rsidR="007A666E" w:rsidRDefault="007A666E" w:rsidP="007A666E">
      <w:pPr>
        <w:pStyle w:val="Prrafodelista"/>
        <w:numPr>
          <w:ilvl w:val="0"/>
          <w:numId w:val="1"/>
        </w:numPr>
        <w:jc w:val="both"/>
      </w:pPr>
      <w:r>
        <w:t>Utilizaremos el diagrama como ayuda para planear, supervisar y controlar el proyecto.</w:t>
      </w:r>
    </w:p>
    <w:p w14:paraId="32203AE3" w14:textId="77777777" w:rsidR="000F2AF1" w:rsidRDefault="000F2AF1" w:rsidP="000F2AF1">
      <w:pPr>
        <w:pStyle w:val="Prrafodelista"/>
        <w:keepNext/>
        <w:jc w:val="center"/>
      </w:pPr>
      <w:r>
        <w:rPr>
          <w:noProof/>
          <w:lang w:val="es-MX" w:eastAsia="es-MX"/>
        </w:rPr>
        <w:drawing>
          <wp:inline distT="0" distB="0" distL="0" distR="0" wp14:anchorId="37C696CE" wp14:editId="5941F2E2">
            <wp:extent cx="3000375" cy="1257300"/>
            <wp:effectExtent l="0" t="0" r="9525" b="0"/>
            <wp:docPr id="23" name="Imagen 23" descr="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da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257300"/>
                    </a:xfrm>
                    <a:prstGeom prst="rect">
                      <a:avLst/>
                    </a:prstGeom>
                    <a:noFill/>
                    <a:ln>
                      <a:noFill/>
                    </a:ln>
                  </pic:spPr>
                </pic:pic>
              </a:graphicData>
            </a:graphic>
          </wp:inline>
        </w:drawing>
      </w:r>
    </w:p>
    <w:p w14:paraId="36721DA7" w14:textId="29833310" w:rsidR="000F2AF1" w:rsidRDefault="000F2AF1" w:rsidP="000F2AF1">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EJEMPLO DE DIAGRAMA CPM ver. REF 6</w:t>
      </w:r>
    </w:p>
    <w:p w14:paraId="068EE7F4" w14:textId="77777777" w:rsidR="007A666E" w:rsidRDefault="007A666E" w:rsidP="00B86D67">
      <w:pPr>
        <w:pStyle w:val="Ttulo2"/>
      </w:pPr>
      <w:r>
        <w:br w:type="page"/>
      </w:r>
    </w:p>
    <w:p w14:paraId="0780B2D9" w14:textId="5C92CB52" w:rsidR="00B86D67" w:rsidRDefault="00B86D67" w:rsidP="00B86D67">
      <w:pPr>
        <w:pStyle w:val="Ttulo2"/>
      </w:pPr>
      <w:r>
        <w:lastRenderedPageBreak/>
        <w:t>PROCESOS DE COMUNICACIÓN, PLANEACIÓN, MONITOREO</w:t>
      </w:r>
    </w:p>
    <w:p w14:paraId="1D6E58E7" w14:textId="33AE7642" w:rsidR="006A42C2" w:rsidRDefault="000F2AF1" w:rsidP="006A42C2">
      <w:pPr>
        <w:jc w:val="both"/>
      </w:pPr>
      <w:r>
        <w:rPr>
          <w:noProof/>
          <w:lang w:val="es-MX" w:eastAsia="es-MX"/>
        </w:rPr>
        <w:drawing>
          <wp:anchor distT="0" distB="0" distL="114300" distR="114300" simplePos="0" relativeHeight="251664384" behindDoc="0" locked="0" layoutInCell="1" allowOverlap="1" wp14:anchorId="46FB851D" wp14:editId="18CA07C6">
            <wp:simplePos x="0" y="0"/>
            <wp:positionH relativeFrom="column">
              <wp:posOffset>152400</wp:posOffset>
            </wp:positionH>
            <wp:positionV relativeFrom="margin">
              <wp:posOffset>601345</wp:posOffset>
            </wp:positionV>
            <wp:extent cx="5095875" cy="2397760"/>
            <wp:effectExtent l="0" t="38100" r="0" b="78740"/>
            <wp:wrapSquare wrapText="bothSides"/>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14:paraId="6F59D1E5" w14:textId="578ED42B" w:rsidR="00B86D67" w:rsidRDefault="006A42C2" w:rsidP="006A42C2">
      <w:pPr>
        <w:jc w:val="both"/>
      </w:pPr>
      <w:r>
        <w:t>En el apartado de comunicación, planeación y monitoreo del producto entre la empresa y el cliente en términos del software estaremos analizando constantemente los requisitos del cliente para ver si se pueden implementar (en caso de que quiera que se quite o agregue una nueva funcionalidad al sistema) al sistema sin que comprometa su funcionamiento, podemos crear interfaces personalizadas según el cliente y sus necesidades tomando en cuenta el correcto funcionamiento de la aplicación y que el control sobre el sistema sea el deseado, en base a esto codificaremos y realizaremos pruebas con prototipos del sistema para comprobar que el sistema de software funciona según lo esperado, y en caso de que algo falle o no funcione según lo que se requiere se procederá a dar mantenimiento al sistema.</w:t>
      </w:r>
    </w:p>
    <w:p w14:paraId="7B7EFBA7" w14:textId="3840732A" w:rsidR="00374F72" w:rsidRDefault="00374F72" w:rsidP="006A42C2">
      <w:pPr>
        <w:jc w:val="both"/>
      </w:pPr>
    </w:p>
    <w:p w14:paraId="63D63EB1" w14:textId="091BAB19" w:rsidR="00B86D67" w:rsidRDefault="00B86D67" w:rsidP="00B86D67">
      <w:pPr>
        <w:pStyle w:val="Ttulo1"/>
      </w:pPr>
      <w:r>
        <w:t>DEFINICIÓN DE REQUERIMIENTOS</w:t>
      </w:r>
    </w:p>
    <w:p w14:paraId="166EB352" w14:textId="77777777" w:rsidR="000F3D93" w:rsidRPr="00085F2E" w:rsidRDefault="000F3D93" w:rsidP="00271AD0">
      <w:pPr>
        <w:ind w:firstLine="708"/>
        <w:rPr>
          <w:b/>
        </w:rPr>
      </w:pPr>
      <w:r w:rsidRPr="00085F2E">
        <w:rPr>
          <w:b/>
        </w:rPr>
        <w:t xml:space="preserve">Requerimientos del programa: </w:t>
      </w:r>
    </w:p>
    <w:p w14:paraId="2FE21C2B" w14:textId="77777777" w:rsidR="000F3D93" w:rsidRDefault="000F3D93" w:rsidP="00271AD0">
      <w:pPr>
        <w:ind w:firstLine="708"/>
      </w:pPr>
      <w:r>
        <w:t>Funcionales</w:t>
      </w:r>
    </w:p>
    <w:p w14:paraId="105F6D20" w14:textId="77777777" w:rsidR="000F3D93" w:rsidRDefault="000F3D93" w:rsidP="000F3D93">
      <w:pPr>
        <w:pStyle w:val="Prrafodelista"/>
        <w:numPr>
          <w:ilvl w:val="0"/>
          <w:numId w:val="4"/>
        </w:numPr>
        <w:spacing w:after="160" w:line="259" w:lineRule="auto"/>
      </w:pPr>
      <w:r>
        <w:t>Cumplir con los objetivos del curso</w:t>
      </w:r>
    </w:p>
    <w:p w14:paraId="37EA0D63" w14:textId="77777777" w:rsidR="000F3D93" w:rsidRDefault="000F3D93" w:rsidP="000F3D93">
      <w:pPr>
        <w:pStyle w:val="Prrafodelista"/>
        <w:numPr>
          <w:ilvl w:val="0"/>
          <w:numId w:val="4"/>
        </w:numPr>
        <w:spacing w:after="160" w:line="259" w:lineRule="auto"/>
      </w:pPr>
      <w:r>
        <w:t xml:space="preserve">Un usuario que pueda registrarse para tener permisos de acceso a la interfaz de la aplicación web y móvil. </w:t>
      </w:r>
    </w:p>
    <w:p w14:paraId="2910619D" w14:textId="77777777" w:rsidR="000F3D93" w:rsidRDefault="000F3D93" w:rsidP="000F3D93">
      <w:pPr>
        <w:pStyle w:val="Prrafodelista"/>
        <w:numPr>
          <w:ilvl w:val="0"/>
          <w:numId w:val="4"/>
        </w:numPr>
        <w:spacing w:after="160" w:line="259" w:lineRule="auto"/>
      </w:pPr>
      <w:r>
        <w:t>El usuario ingrese sus credenciales de acceso virtuales a la aplicación</w:t>
      </w:r>
    </w:p>
    <w:p w14:paraId="747D84EC" w14:textId="77777777" w:rsidR="000F3D93" w:rsidRDefault="000F3D93" w:rsidP="000F3D93">
      <w:pPr>
        <w:pStyle w:val="Prrafodelista"/>
        <w:numPr>
          <w:ilvl w:val="0"/>
          <w:numId w:val="4"/>
        </w:numPr>
        <w:spacing w:after="160" w:line="259" w:lineRule="auto"/>
      </w:pPr>
      <w:r>
        <w:t xml:space="preserve">El usuario pueda manipular a través de la aplicación, un intervalo de temperaturas para el controlador local del sistema de enfriamiento.  </w:t>
      </w:r>
    </w:p>
    <w:p w14:paraId="0E61371E" w14:textId="77777777" w:rsidR="000F3D93" w:rsidRDefault="000F3D93" w:rsidP="000F3D93">
      <w:pPr>
        <w:pStyle w:val="Prrafodelista"/>
        <w:numPr>
          <w:ilvl w:val="0"/>
          <w:numId w:val="4"/>
        </w:numPr>
        <w:spacing w:after="160" w:line="259" w:lineRule="auto"/>
      </w:pPr>
      <w:r>
        <w:t xml:space="preserve">La aplicación muestre la temperatura real del fermentador en contraste con la deseada. </w:t>
      </w:r>
    </w:p>
    <w:p w14:paraId="428C243C" w14:textId="77777777" w:rsidR="000F3D93" w:rsidRDefault="000F3D93" w:rsidP="000F3D93">
      <w:pPr>
        <w:pStyle w:val="Prrafodelista"/>
        <w:numPr>
          <w:ilvl w:val="0"/>
          <w:numId w:val="4"/>
        </w:numPr>
        <w:spacing w:after="160" w:line="259" w:lineRule="auto"/>
      </w:pPr>
      <w:r>
        <w:t xml:space="preserve">El usuario salga de la aplicación y se cierre por completo la interfaz. </w:t>
      </w:r>
    </w:p>
    <w:p w14:paraId="1556DD54" w14:textId="77777777" w:rsidR="000F3D93" w:rsidRDefault="000F3D93" w:rsidP="00213D01"/>
    <w:p w14:paraId="40759697" w14:textId="77777777" w:rsidR="000F3D93" w:rsidRDefault="000F3D93" w:rsidP="00213D01">
      <w:pPr>
        <w:ind w:firstLine="708"/>
      </w:pPr>
      <w:r>
        <w:t>No funcionales</w:t>
      </w:r>
    </w:p>
    <w:p w14:paraId="7A1EE5BC" w14:textId="77777777" w:rsidR="000F3D93" w:rsidRDefault="000F3D93" w:rsidP="000F3D93">
      <w:pPr>
        <w:pStyle w:val="Prrafodelista"/>
        <w:numPr>
          <w:ilvl w:val="0"/>
          <w:numId w:val="5"/>
        </w:numPr>
        <w:spacing w:after="160" w:line="259" w:lineRule="auto"/>
      </w:pPr>
      <w:r>
        <w:lastRenderedPageBreak/>
        <w:t>Seguridad</w:t>
      </w:r>
    </w:p>
    <w:p w14:paraId="0E60570F" w14:textId="77777777" w:rsidR="000F3D93" w:rsidRDefault="000F3D93" w:rsidP="000F3D93">
      <w:pPr>
        <w:pStyle w:val="Prrafodelista"/>
        <w:numPr>
          <w:ilvl w:val="1"/>
          <w:numId w:val="5"/>
        </w:numPr>
        <w:spacing w:after="160" w:line="259" w:lineRule="auto"/>
      </w:pPr>
      <w:r>
        <w:t>Sólo el encargado del proceso de fermentación tendrá derechos de dar permisos de acceso a usuarios que se registren</w:t>
      </w:r>
    </w:p>
    <w:p w14:paraId="20F8945F" w14:textId="77777777" w:rsidR="000F3D93" w:rsidRDefault="000F3D93" w:rsidP="000F3D93">
      <w:pPr>
        <w:pStyle w:val="Prrafodelista"/>
        <w:numPr>
          <w:ilvl w:val="1"/>
          <w:numId w:val="5"/>
        </w:numPr>
        <w:spacing w:after="160" w:line="259" w:lineRule="auto"/>
      </w:pPr>
      <w:r>
        <w:t xml:space="preserve">Se cierre automáticamente la interfaz después de 3 minutos de inactividad. </w:t>
      </w:r>
    </w:p>
    <w:p w14:paraId="7B60C3A5" w14:textId="77777777" w:rsidR="000F3D93" w:rsidRPr="00A0704F" w:rsidRDefault="000F3D93" w:rsidP="000F3D93">
      <w:pPr>
        <w:pStyle w:val="Prrafodelista"/>
        <w:numPr>
          <w:ilvl w:val="1"/>
          <w:numId w:val="5"/>
        </w:numPr>
        <w:spacing w:after="160" w:line="259" w:lineRule="auto"/>
      </w:pPr>
      <w:r>
        <w:t xml:space="preserve">Se le pida ingresar las credenciales de ingreso al usuario para que pueda modificar el intervalo de temperaturas. </w:t>
      </w:r>
    </w:p>
    <w:p w14:paraId="4A3E878D" w14:textId="77777777" w:rsidR="000F3D93" w:rsidRDefault="000F3D93" w:rsidP="000F3D93">
      <w:pPr>
        <w:pStyle w:val="Prrafodelista"/>
        <w:numPr>
          <w:ilvl w:val="1"/>
          <w:numId w:val="5"/>
        </w:numPr>
        <w:spacing w:after="160" w:line="259" w:lineRule="auto"/>
      </w:pPr>
      <w:r>
        <w:rPr>
          <w:lang w:val="en-US"/>
        </w:rPr>
        <w:t xml:space="preserve">La </w:t>
      </w:r>
      <w:proofErr w:type="spellStart"/>
      <w:r>
        <w:rPr>
          <w:lang w:val="en-US"/>
        </w:rPr>
        <w:t>aplicación</w:t>
      </w:r>
      <w:proofErr w:type="spellEnd"/>
      <w:r>
        <w:rPr>
          <w:lang w:val="en-US"/>
        </w:rPr>
        <w:t xml:space="preserve"> </w:t>
      </w:r>
      <w:proofErr w:type="spellStart"/>
      <w:r>
        <w:rPr>
          <w:lang w:val="en-US"/>
        </w:rPr>
        <w:t>alertará</w:t>
      </w:r>
      <w:proofErr w:type="spellEnd"/>
      <w:r>
        <w:rPr>
          <w:lang w:val="en-US"/>
        </w:rPr>
        <w:t xml:space="preserve"> al </w:t>
      </w:r>
      <w:proofErr w:type="spellStart"/>
      <w:r>
        <w:rPr>
          <w:lang w:val="en-US"/>
        </w:rPr>
        <w:t>usuario</w:t>
      </w:r>
      <w:proofErr w:type="spellEnd"/>
      <w:r>
        <w:rPr>
          <w:lang w:val="en-US"/>
        </w:rPr>
        <w:t xml:space="preserve"> </w:t>
      </w:r>
      <w:proofErr w:type="spellStart"/>
      <w:r>
        <w:rPr>
          <w:lang w:val="en-US"/>
        </w:rPr>
        <w:t>cuando</w:t>
      </w:r>
      <w:proofErr w:type="spellEnd"/>
      <w:r>
        <w:rPr>
          <w:lang w:val="en-US"/>
        </w:rPr>
        <w:t xml:space="preserve"> no se </w:t>
      </w:r>
      <w:proofErr w:type="spellStart"/>
      <w:r>
        <w:rPr>
          <w:lang w:val="en-US"/>
        </w:rPr>
        <w:t>haya</w:t>
      </w:r>
      <w:proofErr w:type="spellEnd"/>
      <w:r>
        <w:rPr>
          <w:lang w:val="en-US"/>
        </w:rPr>
        <w:t xml:space="preserve"> </w:t>
      </w:r>
      <w:proofErr w:type="spellStart"/>
      <w:r>
        <w:rPr>
          <w:lang w:val="en-US"/>
        </w:rPr>
        <w:t>completado</w:t>
      </w:r>
      <w:proofErr w:type="spellEnd"/>
      <w:r>
        <w:rPr>
          <w:lang w:val="en-US"/>
        </w:rPr>
        <w:t xml:space="preserve"> </w:t>
      </w:r>
      <w:proofErr w:type="spellStart"/>
      <w:r>
        <w:rPr>
          <w:lang w:val="en-US"/>
        </w:rPr>
        <w:t>correctamente</w:t>
      </w:r>
      <w:proofErr w:type="spellEnd"/>
      <w:r>
        <w:rPr>
          <w:lang w:val="en-US"/>
        </w:rPr>
        <w:t xml:space="preserve"> la </w:t>
      </w:r>
      <w:proofErr w:type="spellStart"/>
      <w:r>
        <w:rPr>
          <w:lang w:val="en-US"/>
        </w:rPr>
        <w:t>comunicación</w:t>
      </w:r>
      <w:proofErr w:type="spellEnd"/>
      <w:r>
        <w:rPr>
          <w:lang w:val="en-US"/>
        </w:rPr>
        <w:t xml:space="preserve"> entre la </w:t>
      </w:r>
      <w:proofErr w:type="spellStart"/>
      <w:r>
        <w:rPr>
          <w:lang w:val="en-US"/>
        </w:rPr>
        <w:t>aplicación</w:t>
      </w:r>
      <w:proofErr w:type="spellEnd"/>
      <w:r>
        <w:rPr>
          <w:lang w:val="en-US"/>
        </w:rPr>
        <w:t xml:space="preserve"> y el </w:t>
      </w:r>
      <w:proofErr w:type="spellStart"/>
      <w:r>
        <w:rPr>
          <w:lang w:val="en-US"/>
        </w:rPr>
        <w:t>controlador</w:t>
      </w:r>
      <w:proofErr w:type="spellEnd"/>
      <w:r>
        <w:rPr>
          <w:lang w:val="en-US"/>
        </w:rPr>
        <w:t xml:space="preserve"> </w:t>
      </w:r>
      <w:proofErr w:type="spellStart"/>
      <w:r>
        <w:rPr>
          <w:lang w:val="en-US"/>
        </w:rPr>
        <w:t>remoto</w:t>
      </w:r>
      <w:proofErr w:type="spellEnd"/>
      <w:r>
        <w:rPr>
          <w:lang w:val="en-US"/>
        </w:rPr>
        <w:t>.</w:t>
      </w:r>
    </w:p>
    <w:p w14:paraId="5BE31ABE" w14:textId="77777777" w:rsidR="000F3D93" w:rsidRDefault="000F3D93" w:rsidP="000F3D93">
      <w:pPr>
        <w:pStyle w:val="Prrafodelista"/>
        <w:numPr>
          <w:ilvl w:val="0"/>
          <w:numId w:val="5"/>
        </w:numPr>
        <w:spacing w:after="160" w:line="259" w:lineRule="auto"/>
      </w:pPr>
      <w:r>
        <w:t>Precisión</w:t>
      </w:r>
    </w:p>
    <w:p w14:paraId="3285C1CB" w14:textId="77777777" w:rsidR="000F3D93" w:rsidRPr="003C7C40" w:rsidRDefault="000F3D93" w:rsidP="000F3D93">
      <w:pPr>
        <w:pStyle w:val="Prrafodelista"/>
        <w:numPr>
          <w:ilvl w:val="1"/>
          <w:numId w:val="5"/>
        </w:numPr>
        <w:spacing w:after="160" w:line="259" w:lineRule="auto"/>
      </w:pPr>
      <w:r>
        <w:rPr>
          <w:lang w:val="en-US"/>
        </w:rPr>
        <w:t xml:space="preserve">La </w:t>
      </w:r>
      <w:proofErr w:type="spellStart"/>
      <w:r>
        <w:rPr>
          <w:lang w:val="en-US"/>
        </w:rPr>
        <w:t>temperatura</w:t>
      </w:r>
      <w:proofErr w:type="spellEnd"/>
      <w:r>
        <w:rPr>
          <w:lang w:val="en-US"/>
        </w:rPr>
        <w:t xml:space="preserve"> real </w:t>
      </w:r>
      <w:proofErr w:type="spellStart"/>
      <w:r>
        <w:rPr>
          <w:lang w:val="en-US"/>
        </w:rPr>
        <w:t>mostrada</w:t>
      </w:r>
      <w:proofErr w:type="spellEnd"/>
      <w:r>
        <w:rPr>
          <w:lang w:val="en-US"/>
        </w:rPr>
        <w:t xml:space="preserve"> y </w:t>
      </w:r>
      <w:proofErr w:type="spellStart"/>
      <w:r>
        <w:rPr>
          <w:lang w:val="en-US"/>
        </w:rPr>
        <w:t>comparada</w:t>
      </w:r>
      <w:proofErr w:type="spellEnd"/>
      <w:r>
        <w:rPr>
          <w:lang w:val="en-US"/>
        </w:rPr>
        <w:t xml:space="preserve"> </w:t>
      </w:r>
      <w:proofErr w:type="spellStart"/>
      <w:r>
        <w:rPr>
          <w:lang w:val="en-US"/>
        </w:rPr>
        <w:t>en</w:t>
      </w:r>
      <w:proofErr w:type="spellEnd"/>
      <w:r>
        <w:rPr>
          <w:lang w:val="en-US"/>
        </w:rPr>
        <w:t xml:space="preserve"> la </w:t>
      </w:r>
      <w:proofErr w:type="spellStart"/>
      <w:r>
        <w:rPr>
          <w:lang w:val="en-US"/>
        </w:rPr>
        <w:t>aplicación</w:t>
      </w:r>
      <w:proofErr w:type="spellEnd"/>
      <w:r>
        <w:rPr>
          <w:lang w:val="en-US"/>
        </w:rPr>
        <w:t xml:space="preserve"> </w:t>
      </w:r>
      <w:proofErr w:type="spellStart"/>
      <w:r>
        <w:rPr>
          <w:lang w:val="en-US"/>
        </w:rPr>
        <w:t>deberá</w:t>
      </w:r>
      <w:proofErr w:type="spellEnd"/>
      <w:r>
        <w:rPr>
          <w:lang w:val="en-US"/>
        </w:rPr>
        <w:t xml:space="preserve"> </w:t>
      </w:r>
      <w:proofErr w:type="spellStart"/>
      <w:r>
        <w:rPr>
          <w:lang w:val="en-US"/>
        </w:rPr>
        <w:t>contar</w:t>
      </w:r>
      <w:proofErr w:type="spellEnd"/>
      <w:r>
        <w:rPr>
          <w:lang w:val="en-US"/>
        </w:rPr>
        <w:t xml:space="preserve"> con un </w:t>
      </w:r>
      <w:proofErr w:type="spellStart"/>
      <w:r>
        <w:rPr>
          <w:lang w:val="en-US"/>
        </w:rPr>
        <w:t>desfase</w:t>
      </w:r>
      <w:proofErr w:type="spellEnd"/>
      <w:r>
        <w:rPr>
          <w:lang w:val="en-US"/>
        </w:rPr>
        <w:t xml:space="preserve"> de no mayor a 5 </w:t>
      </w:r>
      <w:proofErr w:type="spellStart"/>
      <w:r>
        <w:rPr>
          <w:lang w:val="en-US"/>
        </w:rPr>
        <w:t>minutos</w:t>
      </w:r>
      <w:proofErr w:type="spellEnd"/>
      <w:r>
        <w:rPr>
          <w:lang w:val="en-US"/>
        </w:rPr>
        <w:t>.</w:t>
      </w:r>
    </w:p>
    <w:p w14:paraId="50684942" w14:textId="77777777" w:rsidR="000F3D93" w:rsidRDefault="000F3D93" w:rsidP="00085F2E">
      <w:pPr>
        <w:pStyle w:val="Prrafodelista"/>
        <w:ind w:left="1428"/>
      </w:pPr>
    </w:p>
    <w:p w14:paraId="63BA0A02" w14:textId="77777777" w:rsidR="000F3D93" w:rsidRPr="00B96E77" w:rsidRDefault="000F3D93">
      <w:pPr>
        <w:rPr>
          <w:b/>
          <w:lang w:val="es-MX"/>
        </w:rPr>
      </w:pPr>
      <w:r w:rsidRPr="00B96E77">
        <w:rPr>
          <w:b/>
          <w:lang w:val="es-MX"/>
        </w:rPr>
        <w:t>Casos de uso.</w:t>
      </w:r>
    </w:p>
    <w:p w14:paraId="731EDF6A" w14:textId="77777777" w:rsidR="000F3D93" w:rsidRDefault="000F3D93">
      <w:pPr>
        <w:rPr>
          <w:lang w:val="es-MX"/>
        </w:rPr>
      </w:pPr>
      <w:r>
        <w:rPr>
          <w:lang w:val="es-MX"/>
        </w:rPr>
        <w:t xml:space="preserve">Modelo de caso de uso: </w:t>
      </w:r>
    </w:p>
    <w:p w14:paraId="026DECE8" w14:textId="77777777" w:rsidR="000F3D93" w:rsidRDefault="000F3D93">
      <w:pPr>
        <w:rPr>
          <w:lang w:val="es-MX"/>
        </w:rPr>
      </w:pPr>
      <w:r>
        <w:rPr>
          <w:lang w:val="es-MX"/>
        </w:rPr>
        <w:tab/>
        <w:t>Ingreso de intervalos de temperaturas</w:t>
      </w:r>
    </w:p>
    <w:p w14:paraId="4E263C73" w14:textId="77777777" w:rsidR="000F3D93" w:rsidRDefault="000F3D93">
      <w:pPr>
        <w:rPr>
          <w:lang w:val="es-MX"/>
        </w:rPr>
      </w:pPr>
      <w:r>
        <w:rPr>
          <w:lang w:val="es-MX"/>
        </w:rPr>
        <w:tab/>
      </w:r>
      <w:r>
        <w:rPr>
          <w:lang w:val="es-MX"/>
        </w:rPr>
        <w:tab/>
        <w:t>Actores:</w:t>
      </w:r>
    </w:p>
    <w:p w14:paraId="2BE9DC27" w14:textId="77777777" w:rsidR="000F3D93" w:rsidRDefault="000F3D93" w:rsidP="000F3D93">
      <w:pPr>
        <w:pStyle w:val="Prrafodelista"/>
        <w:numPr>
          <w:ilvl w:val="0"/>
          <w:numId w:val="2"/>
        </w:numPr>
        <w:spacing w:after="160" w:line="259" w:lineRule="auto"/>
        <w:rPr>
          <w:lang w:val="es-MX"/>
        </w:rPr>
      </w:pPr>
      <w:r>
        <w:rPr>
          <w:lang w:val="es-MX"/>
        </w:rPr>
        <w:t>Usuarios (son todos los usuarios que tienen permiso del administrador para la revisión y seguimiento de las temperaturas)</w:t>
      </w:r>
    </w:p>
    <w:p w14:paraId="45AF7C84" w14:textId="77777777" w:rsidR="000F3D93" w:rsidRDefault="000F3D93" w:rsidP="000F3D93">
      <w:pPr>
        <w:pStyle w:val="Prrafodelista"/>
        <w:numPr>
          <w:ilvl w:val="0"/>
          <w:numId w:val="2"/>
        </w:numPr>
        <w:spacing w:after="160" w:line="259" w:lineRule="auto"/>
        <w:rPr>
          <w:lang w:val="es-MX"/>
        </w:rPr>
      </w:pPr>
      <w:r>
        <w:rPr>
          <w:lang w:val="es-MX"/>
        </w:rPr>
        <w:t>Administrador (son los usuarios que administran el sistema)</w:t>
      </w:r>
    </w:p>
    <w:p w14:paraId="78489E34" w14:textId="77777777" w:rsidR="000F3D93" w:rsidRDefault="000F3D93" w:rsidP="000F3D93">
      <w:pPr>
        <w:pStyle w:val="Prrafodelista"/>
        <w:numPr>
          <w:ilvl w:val="0"/>
          <w:numId w:val="2"/>
        </w:numPr>
        <w:spacing w:after="160" w:line="259" w:lineRule="auto"/>
        <w:rPr>
          <w:lang w:val="es-MX"/>
        </w:rPr>
      </w:pPr>
      <w:r>
        <w:rPr>
          <w:lang w:val="es-MX"/>
        </w:rPr>
        <w:t xml:space="preserve">Controlador (el controlador local del sistema de temperaturas) </w:t>
      </w:r>
    </w:p>
    <w:p w14:paraId="14EA3152" w14:textId="77777777" w:rsidR="000F3D93" w:rsidRDefault="000F3D93" w:rsidP="00293416">
      <w:pPr>
        <w:ind w:left="708"/>
        <w:rPr>
          <w:lang w:val="es-MX"/>
        </w:rPr>
      </w:pPr>
      <w:r>
        <w:rPr>
          <w:lang w:val="es-MX"/>
        </w:rPr>
        <w:t>Visualización de la temperatura real de temperaturas del fermentador</w:t>
      </w:r>
    </w:p>
    <w:p w14:paraId="7772D726" w14:textId="77777777" w:rsidR="000F3D93" w:rsidRDefault="000F3D93" w:rsidP="00293416">
      <w:pPr>
        <w:ind w:left="708"/>
        <w:rPr>
          <w:lang w:val="es-MX"/>
        </w:rPr>
      </w:pPr>
      <w:r>
        <w:rPr>
          <w:lang w:val="es-MX"/>
        </w:rPr>
        <w:tab/>
        <w:t>Actores:</w:t>
      </w:r>
    </w:p>
    <w:p w14:paraId="6D8D0493" w14:textId="77777777" w:rsidR="000F3D93" w:rsidRDefault="000F3D93" w:rsidP="000F3D93">
      <w:pPr>
        <w:pStyle w:val="Prrafodelista"/>
        <w:numPr>
          <w:ilvl w:val="0"/>
          <w:numId w:val="3"/>
        </w:numPr>
        <w:spacing w:after="160" w:line="259" w:lineRule="auto"/>
        <w:rPr>
          <w:lang w:val="es-MX"/>
        </w:rPr>
      </w:pPr>
    </w:p>
    <w:p w14:paraId="0BB4CE22" w14:textId="470A77ED" w:rsidR="000F3D93" w:rsidRPr="00293416" w:rsidRDefault="000F3D93" w:rsidP="000F3D93">
      <w:pPr>
        <w:pStyle w:val="Prrafodelista"/>
        <w:numPr>
          <w:ilvl w:val="0"/>
          <w:numId w:val="3"/>
        </w:numPr>
        <w:spacing w:after="160" w:line="259" w:lineRule="auto"/>
        <w:rPr>
          <w:lang w:val="es-MX"/>
        </w:rPr>
      </w:pPr>
      <w:r>
        <w:rPr>
          <w:lang w:val="es-MX"/>
        </w:rPr>
        <w:t>Controlador local del sistema de temperaturas</w:t>
      </w:r>
    </w:p>
    <w:p w14:paraId="057FA5B8" w14:textId="4642F3A1" w:rsidR="000F3D93" w:rsidRDefault="000F3D93" w:rsidP="000F3D93">
      <w:pPr>
        <w:rPr>
          <w:lang w:val="es-MX"/>
        </w:rPr>
      </w:pPr>
    </w:p>
    <w:p w14:paraId="3DFF9CE2" w14:textId="24DB7BD8" w:rsidR="000F3D93" w:rsidRDefault="000F3D93" w:rsidP="000F3D93">
      <w:pPr>
        <w:rPr>
          <w:lang w:val="es-MX"/>
        </w:rPr>
      </w:pPr>
    </w:p>
    <w:p w14:paraId="72D3E6B8" w14:textId="788CA60E" w:rsidR="000F3D93" w:rsidRPr="000F3D93" w:rsidRDefault="000F3D93" w:rsidP="000F3D93">
      <w:pPr>
        <w:rPr>
          <w:lang w:val="es-MX"/>
        </w:rPr>
      </w:pPr>
    </w:p>
    <w:p w14:paraId="46EB9621" w14:textId="2E664E98" w:rsidR="00CB50BE" w:rsidRDefault="00CB50BE" w:rsidP="00CB50BE"/>
    <w:sdt>
      <w:sdtPr>
        <w:rPr>
          <w:rFonts w:asciiTheme="minorHAnsi" w:eastAsiaTheme="minorHAnsi" w:hAnsiTheme="minorHAnsi" w:cstheme="minorBidi"/>
          <w:b w:val="0"/>
          <w:bCs w:val="0"/>
          <w:color w:val="auto"/>
          <w:sz w:val="22"/>
          <w:szCs w:val="22"/>
        </w:rPr>
        <w:id w:val="-263855435"/>
        <w:docPartObj>
          <w:docPartGallery w:val="Bibliographies"/>
          <w:docPartUnique/>
        </w:docPartObj>
      </w:sdtPr>
      <w:sdtEndPr/>
      <w:sdtContent>
        <w:bookmarkStart w:id="0" w:name="_GoBack" w:displacedByCustomXml="prev"/>
        <w:p w14:paraId="61440E2B" w14:textId="11894560" w:rsidR="005B0E6F" w:rsidRDefault="000F3D93">
          <w:pPr>
            <w:pStyle w:val="Ttulo1"/>
          </w:pPr>
          <w:r>
            <w:rPr>
              <w:noProof/>
              <w:lang w:val="es-MX"/>
            </w:rPr>
            <mc:AlternateContent>
              <mc:Choice Requires="wpg">
                <w:drawing>
                  <wp:anchor distT="0" distB="0" distL="114300" distR="114300" simplePos="0" relativeHeight="251666432" behindDoc="0" locked="0" layoutInCell="1" allowOverlap="1" wp14:anchorId="3254B59C" wp14:editId="572234AF">
                    <wp:simplePos x="0" y="0"/>
                    <wp:positionH relativeFrom="column">
                      <wp:posOffset>-337185</wp:posOffset>
                    </wp:positionH>
                    <wp:positionV relativeFrom="paragraph">
                      <wp:posOffset>1557020</wp:posOffset>
                    </wp:positionV>
                    <wp:extent cx="6162675" cy="4933950"/>
                    <wp:effectExtent l="0" t="0" r="28575" b="19050"/>
                    <wp:wrapSquare wrapText="bothSides"/>
                    <wp:docPr id="34" name="Grupo 34"/>
                    <wp:cNvGraphicFramePr/>
                    <a:graphic xmlns:a="http://schemas.openxmlformats.org/drawingml/2006/main">
                      <a:graphicData uri="http://schemas.microsoft.com/office/word/2010/wordprocessingGroup">
                        <wpg:wgp>
                          <wpg:cNvGrpSpPr/>
                          <wpg:grpSpPr>
                            <a:xfrm>
                              <a:off x="0" y="0"/>
                              <a:ext cx="6162675" cy="4933950"/>
                              <a:chOff x="0" y="0"/>
                              <a:chExt cx="5638800" cy="4076700"/>
                            </a:xfrm>
                          </wpg:grpSpPr>
                          <wps:wsp>
                            <wps:cNvPr id="35" name="Cara sonriente 35"/>
                            <wps:cNvSpPr/>
                            <wps:spPr>
                              <a:xfrm>
                                <a:off x="0" y="723900"/>
                                <a:ext cx="561975" cy="6000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4177B" w14:textId="77777777" w:rsidR="000F3D93" w:rsidRPr="0042744A" w:rsidRDefault="000F3D93" w:rsidP="0042744A">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ara sonriente 36"/>
                            <wps:cNvSpPr/>
                            <wps:spPr>
                              <a:xfrm>
                                <a:off x="47625" y="1876425"/>
                                <a:ext cx="561975" cy="6000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bo 37"/>
                            <wps:cNvSpPr/>
                            <wps:spPr>
                              <a:xfrm>
                                <a:off x="4552950" y="2562225"/>
                                <a:ext cx="1085850" cy="7334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598A9" w14:textId="77777777" w:rsidR="000F3D93" w:rsidRPr="0042744A" w:rsidRDefault="000F3D93" w:rsidP="0042744A">
                                  <w:pPr>
                                    <w:jc w:val="center"/>
                                    <w:rPr>
                                      <w:lang w:val="es-MX"/>
                                    </w:rPr>
                                  </w:pPr>
                                  <w:r>
                                    <w:rPr>
                                      <w:lang w:val="es-MX"/>
                                    </w:rPr>
                                    <w:t>Controlador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ipse 38"/>
                            <wps:cNvSpPr/>
                            <wps:spPr>
                              <a:xfrm>
                                <a:off x="1809750" y="190500"/>
                                <a:ext cx="17526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E501B" w14:textId="77777777" w:rsidR="000F3D93" w:rsidRPr="0042744A" w:rsidRDefault="000F3D93" w:rsidP="0042744A">
                                  <w:pPr>
                                    <w:jc w:val="center"/>
                                    <w:rPr>
                                      <w:lang w:val="es-MX"/>
                                    </w:rPr>
                                  </w:pPr>
                                  <w:r>
                                    <w:rPr>
                                      <w:lang w:val="es-MX"/>
                                    </w:rPr>
                                    <w:t>Dar permisos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ector recto 39"/>
                            <wps:cNvCnPr/>
                            <wps:spPr>
                              <a:xfrm flipV="1">
                                <a:off x="666750" y="771525"/>
                                <a:ext cx="981075"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flipV="1">
                                <a:off x="790575" y="2038350"/>
                                <a:ext cx="914400"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flipV="1">
                                <a:off x="3819525" y="3019425"/>
                                <a:ext cx="657225" cy="13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Elipse 42"/>
                            <wps:cNvSpPr/>
                            <wps:spPr>
                              <a:xfrm>
                                <a:off x="1809750" y="1419225"/>
                                <a:ext cx="1752600"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3E4F0" w14:textId="77777777" w:rsidR="000F3D93" w:rsidRPr="0042744A" w:rsidRDefault="000F3D93" w:rsidP="0042744A">
                                  <w:pPr>
                                    <w:jc w:val="center"/>
                                    <w:rPr>
                                      <w:lang w:val="es-MX"/>
                                    </w:rPr>
                                  </w:pPr>
                                  <w:r>
                                    <w:rPr>
                                      <w:lang w:val="es-MX"/>
                                    </w:rPr>
                                    <w:t>Modificar intervalo de temperaturas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lipse 43"/>
                            <wps:cNvSpPr/>
                            <wps:spPr>
                              <a:xfrm>
                                <a:off x="1809750" y="2647950"/>
                                <a:ext cx="1905000" cy="1085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2AFD1" w14:textId="77777777" w:rsidR="000F3D93" w:rsidRPr="0042744A" w:rsidRDefault="000F3D93" w:rsidP="0042744A">
                                  <w:pPr>
                                    <w:jc w:val="center"/>
                                    <w:rPr>
                                      <w:lang w:val="es-MX"/>
                                    </w:rPr>
                                  </w:pPr>
                                  <w:r>
                                    <w:rPr>
                                      <w:lang w:val="es-MX"/>
                                    </w:rPr>
                                    <w:t>Actualizar las temperaturas reales para visualizar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ector recto 44"/>
                            <wps:cNvCnPr/>
                            <wps:spPr>
                              <a:xfrm>
                                <a:off x="666750" y="1190625"/>
                                <a:ext cx="1038225" cy="628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Rectángulo 45"/>
                            <wps:cNvSpPr/>
                            <wps:spPr>
                              <a:xfrm>
                                <a:off x="0" y="1323975"/>
                                <a:ext cx="6096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FBC97" w14:textId="77777777" w:rsidR="000F3D93" w:rsidRPr="0042744A" w:rsidRDefault="000F3D93" w:rsidP="0042744A">
                                  <w:pPr>
                                    <w:jc w:val="center"/>
                                    <w:rPr>
                                      <w:lang w:val="es-MX"/>
                                    </w:rPr>
                                  </w:pPr>
                                  <w:proofErr w:type="spellStart"/>
                                  <w:r>
                                    <w:rPr>
                                      <w:lang w:val="es-MX"/>
                                    </w:rPr>
                                    <w:t>Admin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2476500"/>
                                <a:ext cx="6096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2DAA0" w14:textId="77777777" w:rsidR="000F3D93" w:rsidRPr="0042744A" w:rsidRDefault="000F3D93" w:rsidP="0042744A">
                                  <w:pPr>
                                    <w:jc w:val="center"/>
                                    <w:rPr>
                                      <w:lang w:val="es-MX"/>
                                    </w:rPr>
                                  </w:pPr>
                                  <w:proofErr w:type="spellStart"/>
                                  <w:r>
                                    <w:rPr>
                                      <w:lang w:val="es-MX"/>
                                    </w:rPr>
                                    <w:t>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1704975" y="0"/>
                                <a:ext cx="21145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4B59C" id="Grupo 34" o:spid="_x0000_s1036" style="position:absolute;margin-left:-26.55pt;margin-top:122.6pt;width:485.25pt;height:388.5pt;z-index:251666432;mso-width-relative:margin;mso-height-relative:margin" coordsize="56388,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35" o:spid="_x0000_s1037" type="#_x0000_t96" style="position:absolute;top:7239;width:5619;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" fillcolor="#4f81bd [3204]" strokecolor="#243f60 [1604]" strokeweight="2pt">
                      <v:textbox>
                        <w:txbxContent>
                          <w:p w14:paraId="3A24177B" w14:textId="77777777" w:rsidR="000F3D93" w:rsidRPr="0042744A" w:rsidRDefault="000F3D93" w:rsidP="0042744A">
                            <w:pPr>
                              <w:jc w:val="center"/>
                              <w:rPr>
                                <w:lang w:val="es-MX"/>
                              </w:rPr>
                            </w:pPr>
                          </w:p>
                        </w:txbxContent>
                      </v:textbox>
                    </v:shape>
                    <v:shape id="Cara sonriente 36" o:spid="_x0000_s1038" type="#_x0000_t96" style="position:absolute;left:476;top:18764;width:5620;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" fillcolor="#4f81bd [3204]" strokecolor="#243f60 [1604]" strokeweight="2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37" o:spid="_x0000_s1039" type="#_x0000_t16" style="position:absolute;left:45529;top:25622;width:1085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" fillcolor="#4f81bd [3204]" strokecolor="#243f60 [1604]" strokeweight="2pt">
                      <v:textbox>
                        <w:txbxContent>
                          <w:p w14:paraId="15A598A9" w14:textId="77777777" w:rsidR="000F3D93" w:rsidRPr="0042744A" w:rsidRDefault="000F3D93" w:rsidP="0042744A">
                            <w:pPr>
                              <w:jc w:val="center"/>
                              <w:rPr>
                                <w:lang w:val="es-MX"/>
                              </w:rPr>
                            </w:pPr>
                            <w:r>
                              <w:rPr>
                                <w:lang w:val="es-MX"/>
                              </w:rPr>
                              <w:t>Controlador local</w:t>
                            </w:r>
                          </w:p>
                        </w:txbxContent>
                      </v:textbox>
                    </v:shape>
                    <v:oval id="Elipse 38" o:spid="_x0000_s1040" style="position:absolute;left:18097;top:1905;width:1752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" fillcolor="#4f81bd [3204]" strokecolor="#243f60 [1604]" strokeweight="2pt">
                      <v:textbox>
                        <w:txbxContent>
                          <w:p w14:paraId="0CDE501B" w14:textId="77777777" w:rsidR="000F3D93" w:rsidRPr="0042744A" w:rsidRDefault="000F3D93" w:rsidP="0042744A">
                            <w:pPr>
                              <w:jc w:val="center"/>
                              <w:rPr>
                                <w:lang w:val="es-MX"/>
                              </w:rPr>
                            </w:pPr>
                            <w:r>
                              <w:rPr>
                                <w:lang w:val="es-MX"/>
                              </w:rPr>
                              <w:t>Dar permisos de registro</w:t>
                            </w:r>
                          </w:p>
                        </w:txbxContent>
                      </v:textbox>
                    </v:oval>
                    <v:line id="Conector recto 39" o:spid="_x0000_s1041" style="position:absolute;flip:y;visibility:visible;mso-wrap-style:square" from="6667,7715" to="16478,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line id="Conector recto 40" o:spid="_x0000_s1042" style="position:absolute;flip:y;visibility:visible;mso-wrap-style:square" from="7905,20383" to="17049,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Conector recto 41" o:spid="_x0000_s1043" style="position:absolute;flip:y;visibility:visible;mso-wrap-style:square" from="38195,30194" to="44767,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" strokecolor="#4579b8 [3044]"/>
                    <v:oval id="Elipse 42" o:spid="_x0000_s1044" style="position:absolute;left:18097;top:14192;width:17526;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" fillcolor="#4f81bd [3204]" strokecolor="#243f60 [1604]" strokeweight="2pt">
                      <v:textbox>
                        <w:txbxContent>
                          <w:p w14:paraId="47B3E4F0" w14:textId="77777777" w:rsidR="000F3D93" w:rsidRPr="0042744A" w:rsidRDefault="000F3D93" w:rsidP="0042744A">
                            <w:pPr>
                              <w:jc w:val="center"/>
                              <w:rPr>
                                <w:lang w:val="es-MX"/>
                              </w:rPr>
                            </w:pPr>
                            <w:r>
                              <w:rPr>
                                <w:lang w:val="es-MX"/>
                              </w:rPr>
                              <w:t>Modificar intervalo de temperaturas</w:t>
                            </w:r>
                          </w:p>
                        </w:txbxContent>
                      </v:textbox>
                    </v:oval>
                    <v:oval id="Elipse 43" o:spid="_x0000_s1045" style="position:absolute;left:18097;top:26479;width:19050;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hF9xgAAANsAAAAPAAAAZHJzL2Rvd25yZXYueG1sRI9Ba8JA&#10;FITvBf/D8oReitm0l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UfYRfcYAAADbAAAA&#10;DwAAAAAAAAAAAAAAAAAHAgAAZHJzL2Rvd25yZXYueG1sUEsFBgAAAAADAAMAtwAAAPoCAAAAAA==&#10;" fillcolor="#4f81bd [3204]" strokecolor="#243f60 [1604]" strokeweight="2pt">
                      <v:textbox>
                        <w:txbxContent>
                          <w:p w14:paraId="5B62AFD1" w14:textId="77777777" w:rsidR="000F3D93" w:rsidRPr="0042744A" w:rsidRDefault="000F3D93" w:rsidP="0042744A">
                            <w:pPr>
                              <w:jc w:val="center"/>
                              <w:rPr>
                                <w:lang w:val="es-MX"/>
                              </w:rPr>
                            </w:pPr>
                            <w:r>
                              <w:rPr>
                                <w:lang w:val="es-MX"/>
                              </w:rPr>
                              <w:t>Actualizar las temperaturas reales para visualizar</w:t>
                            </w:r>
                          </w:p>
                        </w:txbxContent>
                      </v:textbox>
                    </v:oval>
                    <v:line id="Conector recto 44" o:spid="_x0000_s1046" style="position:absolute;visibility:visible;mso-wrap-style:square" from="6667,11906" to="17049,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" strokecolor="#4579b8 [3044]"/>
                    <v:rect id="Rectángulo 45" o:spid="_x0000_s1047" style="position:absolute;top:13239;width:609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" fillcolor="#4f81bd [3204]" strokecolor="#243f60 [1604]" strokeweight="2pt">
                      <v:textbox>
                        <w:txbxContent>
                          <w:p w14:paraId="73FFBC97" w14:textId="77777777" w:rsidR="000F3D93" w:rsidRPr="0042744A" w:rsidRDefault="000F3D93" w:rsidP="0042744A">
                            <w:pPr>
                              <w:jc w:val="center"/>
                              <w:rPr>
                                <w:lang w:val="es-MX"/>
                              </w:rPr>
                            </w:pPr>
                            <w:proofErr w:type="spellStart"/>
                            <w:r>
                              <w:rPr>
                                <w:lang w:val="es-MX"/>
                              </w:rPr>
                              <w:t>Admin</w:t>
                            </w:r>
                            <w:proofErr w:type="spellEnd"/>
                          </w:p>
                        </w:txbxContent>
                      </v:textbox>
                    </v:rect>
                    <v:rect id="Rectángulo 46" o:spid="_x0000_s1048" style="position:absolute;top:24765;width:609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" fillcolor="#4f81bd [3204]" strokecolor="#243f60 [1604]" strokeweight="2pt">
                      <v:textbox>
                        <w:txbxContent>
                          <w:p w14:paraId="34F2DAA0" w14:textId="77777777" w:rsidR="000F3D93" w:rsidRPr="0042744A" w:rsidRDefault="000F3D93" w:rsidP="0042744A">
                            <w:pPr>
                              <w:jc w:val="center"/>
                              <w:rPr>
                                <w:lang w:val="es-MX"/>
                              </w:rPr>
                            </w:pPr>
                            <w:proofErr w:type="spellStart"/>
                            <w:r>
                              <w:rPr>
                                <w:lang w:val="es-MX"/>
                              </w:rPr>
                              <w:t>User</w:t>
                            </w:r>
                            <w:proofErr w:type="spellEnd"/>
                          </w:p>
                        </w:txbxContent>
                      </v:textbox>
                    </v:rect>
                    <v:rect id="Rectángulo 47" o:spid="_x0000_s1049" style="position:absolute;left:17049;width:21146;height:40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" filled="f" strokecolor="#243f60 [1604]" strokeweight="2pt"/>
                    <w10:wrap type="square"/>
                  </v:group>
                </w:pict>
              </mc:Fallback>
            </mc:AlternateContent>
          </w:r>
          <w:bookmarkEnd w:id="0"/>
          <w:r w:rsidR="005B0E6F">
            <w:br w:type="page"/>
          </w:r>
        </w:p>
        <w:p w14:paraId="2D7E608F" w14:textId="1E9402DF" w:rsidR="00CB50BE" w:rsidRDefault="00CB50BE">
          <w:pPr>
            <w:pStyle w:val="Ttulo1"/>
          </w:pPr>
          <w:r>
            <w:lastRenderedPageBreak/>
            <w:t>Referencias</w:t>
          </w:r>
        </w:p>
        <w:sdt>
          <w:sdtPr>
            <w:id w:val="-573587230"/>
            <w:bibliography/>
          </w:sdtPr>
          <w:sdtEndPr/>
          <w:sdtContent>
            <w:p w14:paraId="55C8AD9D" w14:textId="452EE4EF" w:rsidR="000F2AF1" w:rsidRDefault="00CB50BE" w:rsidP="000F2AF1">
              <w:pPr>
                <w:pStyle w:val="Bibliografa"/>
                <w:ind w:left="720" w:hanging="720"/>
                <w:rPr>
                  <w:noProof/>
                  <w:sz w:val="24"/>
                  <w:szCs w:val="24"/>
                </w:rPr>
              </w:pPr>
              <w:r>
                <w:fldChar w:fldCharType="begin"/>
              </w:r>
              <w:r>
                <w:instrText>BIBLIOGRAPHY</w:instrText>
              </w:r>
              <w:r>
                <w:fldChar w:fldCharType="separate"/>
              </w:r>
              <w:r w:rsidR="000F2AF1">
                <w:rPr>
                  <w:noProof/>
                </w:rPr>
                <w:t xml:space="preserve">ANONIMO. (OCTUBRE de 2017). </w:t>
              </w:r>
              <w:r w:rsidR="000F2AF1">
                <w:rPr>
                  <w:i/>
                  <w:iCs/>
                  <w:noProof/>
                </w:rPr>
                <w:t>WIKIPEDIA</w:t>
              </w:r>
              <w:r w:rsidR="000F2AF1">
                <w:rPr>
                  <w:noProof/>
                </w:rPr>
                <w:t>. Obtenido de WIKIPEDIA: https://es.wikipedia.org/wiki/Diagrama_de_Gantt</w:t>
              </w:r>
            </w:p>
            <w:p w14:paraId="0EB93B3A" w14:textId="64771B0B" w:rsidR="000F2AF1" w:rsidRDefault="000F2AF1" w:rsidP="000F2AF1">
              <w:pPr>
                <w:pStyle w:val="Bibliografa"/>
                <w:ind w:left="720" w:hanging="720"/>
                <w:rPr>
                  <w:noProof/>
                </w:rPr>
              </w:pPr>
              <w:r>
                <w:rPr>
                  <w:noProof/>
                </w:rPr>
                <w:t xml:space="preserve">ANONIMO. (s.f.). </w:t>
              </w:r>
              <w:r>
                <w:rPr>
                  <w:i/>
                  <w:iCs/>
                  <w:noProof/>
                </w:rPr>
                <w:t>INVESTIGACION DE OPERACIONES</w:t>
              </w:r>
              <w:r>
                <w:rPr>
                  <w:noProof/>
                </w:rPr>
                <w:t>. Obtenido de INVESTIGACION DE OPERACIONES: http://www.investigaciondeoperaciones.net/cpm.html</w:t>
              </w:r>
            </w:p>
            <w:p w14:paraId="7321D5B7" w14:textId="11D1E4EC" w:rsidR="000F2AF1" w:rsidRDefault="000F2AF1" w:rsidP="000F2AF1">
              <w:pPr>
                <w:pStyle w:val="Bibliografa"/>
                <w:ind w:left="720" w:hanging="720"/>
                <w:rPr>
                  <w:noProof/>
                </w:rPr>
              </w:pPr>
              <w:r>
                <w:rPr>
                  <w:noProof/>
                </w:rPr>
                <w:t xml:space="preserve">ISOVER. (10 de Septiembre de 1998). </w:t>
              </w:r>
              <w:r>
                <w:rPr>
                  <w:i/>
                  <w:iCs/>
                  <w:noProof/>
                </w:rPr>
                <w:t>ISOVER SAINT-GOBAIN</w:t>
              </w:r>
              <w:r>
                <w:rPr>
                  <w:noProof/>
                </w:rPr>
                <w:t>. Obtenido de ISOVER SAINT-GOBAIN: https://www.isover-aislamiento-tecnico.es/marina/materiales/lana-de-vidrio</w:t>
              </w:r>
            </w:p>
            <w:p w14:paraId="7410CFC7" w14:textId="77777777" w:rsidR="000F2AF1" w:rsidRDefault="000F2AF1" w:rsidP="000F2AF1">
              <w:pPr>
                <w:pStyle w:val="Bibliografa"/>
                <w:ind w:left="720" w:hanging="720"/>
                <w:rPr>
                  <w:noProof/>
                </w:rPr>
              </w:pPr>
              <w:r>
                <w:rPr>
                  <w:noProof/>
                </w:rPr>
                <w:t xml:space="preserve">MELGAREJO. (1981). </w:t>
              </w:r>
              <w:r>
                <w:rPr>
                  <w:i/>
                  <w:iCs/>
                  <w:noProof/>
                </w:rPr>
                <w:t>CONDUCTIVIDAD TERMICA.</w:t>
              </w:r>
              <w:r>
                <w:rPr>
                  <w:noProof/>
                </w:rPr>
                <w:t xml:space="preserve"> </w:t>
              </w:r>
            </w:p>
            <w:p w14:paraId="440000B3" w14:textId="77777777" w:rsidR="000F2AF1" w:rsidRDefault="000F2AF1" w:rsidP="000F2AF1">
              <w:pPr>
                <w:pStyle w:val="Bibliografa"/>
                <w:ind w:left="720" w:hanging="720"/>
                <w:rPr>
                  <w:noProof/>
                </w:rPr>
              </w:pPr>
              <w:r>
                <w:rPr>
                  <w:noProof/>
                </w:rPr>
                <w:t xml:space="preserve">MELGAREJO. (2010). </w:t>
              </w:r>
              <w:r>
                <w:rPr>
                  <w:i/>
                  <w:iCs/>
                  <w:noProof/>
                </w:rPr>
                <w:t>FAO</w:t>
              </w:r>
              <w:r>
                <w:rPr>
                  <w:noProof/>
                </w:rPr>
                <w:t>. Obtenido de FAO: http://www.fao.org/docrep/008/y5013s/y5013s07.htm</w:t>
              </w:r>
            </w:p>
            <w:p w14:paraId="4F27B329" w14:textId="77777777" w:rsidR="000F2AF1" w:rsidRDefault="000F2AF1" w:rsidP="000F2AF1">
              <w:pPr>
                <w:pStyle w:val="Bibliografa"/>
                <w:ind w:left="720" w:hanging="720"/>
                <w:rPr>
                  <w:noProof/>
                </w:rPr>
              </w:pPr>
              <w:r>
                <w:rPr>
                  <w:noProof/>
                </w:rPr>
                <w:t>MELGAREJO, A. Y. (1981).</w:t>
              </w:r>
            </w:p>
            <w:p w14:paraId="644B12BB" w14:textId="11A91F93" w:rsidR="00CB50BE" w:rsidRDefault="00CB50BE" w:rsidP="000F2AF1">
              <w:r>
                <w:rPr>
                  <w:b/>
                  <w:bCs/>
                </w:rPr>
                <w:fldChar w:fldCharType="end"/>
              </w:r>
            </w:p>
          </w:sdtContent>
        </w:sdt>
      </w:sdtContent>
    </w:sdt>
    <w:p w14:paraId="18F558CA" w14:textId="77777777" w:rsidR="00CB50BE" w:rsidRPr="00CB50BE" w:rsidRDefault="00CB50BE" w:rsidP="00CB50BE"/>
    <w:sectPr w:rsidR="00CB50BE" w:rsidRPr="00CB50BE" w:rsidSect="00BC3A57">
      <w:headerReference w:type="default" r:id="rId23"/>
      <w:footerReference w:type="default" r:id="rId24"/>
      <w:footerReference w:type="first" r:id="rId25"/>
      <w:pgSz w:w="11907" w:h="16839" w:code="9"/>
      <w:pgMar w:top="1418" w:right="1701" w:bottom="1418" w:left="1701" w:header="737"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7E7AE" w14:textId="77777777" w:rsidR="00AD6EB9" w:rsidRDefault="00AD6EB9" w:rsidP="006F6A5B">
      <w:pPr>
        <w:spacing w:after="0" w:line="240" w:lineRule="auto"/>
      </w:pPr>
      <w:r>
        <w:separator/>
      </w:r>
    </w:p>
  </w:endnote>
  <w:endnote w:type="continuationSeparator" w:id="0">
    <w:p w14:paraId="56260249" w14:textId="77777777" w:rsidR="00AD6EB9" w:rsidRDefault="00AD6EB9"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C035B" w14:textId="77777777" w:rsidR="003F3079" w:rsidRDefault="003F3079">
    <w:pPr>
      <w:pStyle w:val="Piedepgina"/>
      <w:rPr>
        <w:noProof/>
        <w:lang w:val="es-AR" w:eastAsia="es-AR"/>
      </w:rPr>
    </w:pPr>
    <w:r>
      <w:rPr>
        <w:noProof/>
        <w:lang w:val="es-MX" w:eastAsia="es-MX"/>
      </w:rPr>
      <w:drawing>
        <wp:anchor distT="0" distB="0" distL="114300" distR="114300" simplePos="0" relativeHeight="251662336" behindDoc="1" locked="0" layoutInCell="1" allowOverlap="1" wp14:anchorId="7532828B" wp14:editId="2DC6FE97">
          <wp:simplePos x="0" y="0"/>
          <wp:positionH relativeFrom="column">
            <wp:posOffset>-939610</wp:posOffset>
          </wp:positionH>
          <wp:positionV relativeFrom="paragraph">
            <wp:posOffset>-2022830</wp:posOffset>
          </wp:positionV>
          <wp:extent cx="2831110" cy="3111335"/>
          <wp:effectExtent l="152400" t="0" r="140690" b="0"/>
          <wp:wrapNone/>
          <wp:docPr id="10"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7371" w:type="dxa"/>
      <w:tblInd w:w="1985"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6946"/>
      <w:gridCol w:w="425"/>
    </w:tblGrid>
    <w:tr w:rsidR="003F3079" w:rsidRPr="003F3079" w14:paraId="2C9B5861" w14:textId="77777777" w:rsidTr="006A42C2">
      <w:sdt>
        <w:sdtPr>
          <w:rPr>
            <w:b/>
            <w:color w:val="002060"/>
            <w:sz w:val="28"/>
          </w:rPr>
          <w:alias w:val="Autor"/>
          <w:id w:val="-540906048"/>
          <w:dataBinding w:prefixMappings="xmlns:ns0='http://purl.org/dc/elements/1.1/' xmlns:ns1='http://schemas.openxmlformats.org/package/2006/metadata/core-properties' " w:xpath="/ns1:coreProperties[1]/ns0:creator[1]" w:storeItemID="{6C3C8BC8-F283-45AE-878A-BAB7291924A1}"/>
          <w:text/>
        </w:sdtPr>
        <w:sdtEndPr/>
        <w:sdtContent>
          <w:tc>
            <w:tcPr>
              <w:tcW w:w="6946" w:type="dxa"/>
            </w:tcPr>
            <w:p w14:paraId="2CB99D19" w14:textId="2C5BFAEF" w:rsidR="003F3079" w:rsidRPr="006A42C2" w:rsidRDefault="002F6B48" w:rsidP="00DD3584">
              <w:pPr>
                <w:pStyle w:val="Piedepgina"/>
                <w:ind w:right="175"/>
                <w:jc w:val="right"/>
                <w:rPr>
                  <w:color w:val="002060"/>
                  <w:sz w:val="28"/>
                </w:rPr>
              </w:pPr>
              <w:r w:rsidRPr="006A42C2">
                <w:rPr>
                  <w:b/>
                  <w:color w:val="002060"/>
                  <w:sz w:val="28"/>
                </w:rPr>
                <w:t>JUAN FERNANDO</w:t>
              </w:r>
              <w:r w:rsidR="006A42C2">
                <w:rPr>
                  <w:b/>
                  <w:color w:val="002060"/>
                  <w:sz w:val="28"/>
                </w:rPr>
                <w:t xml:space="preserve"> RODRIGUEZ, VICTOR MIGUEL TERRÓN, MARCOS RAFAEL ROSEL</w:t>
              </w:r>
            </w:p>
          </w:tc>
        </w:sdtContent>
      </w:sdt>
      <w:tc>
        <w:tcPr>
          <w:tcW w:w="425" w:type="dxa"/>
        </w:tcPr>
        <w:p w14:paraId="67CC8871" w14:textId="63B7D8AB"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0F3D93">
            <w:rPr>
              <w:b/>
              <w:noProof/>
              <w:sz w:val="28"/>
            </w:rPr>
            <w:t>9</w:t>
          </w:r>
          <w:r w:rsidRPr="003F3079">
            <w:rPr>
              <w:b/>
              <w:sz w:val="28"/>
            </w:rPr>
            <w:fldChar w:fldCharType="end"/>
          </w:r>
        </w:p>
      </w:tc>
    </w:tr>
  </w:tbl>
  <w:p w14:paraId="5E9A4858" w14:textId="77777777"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C6AE9" w14:textId="77777777" w:rsidR="003F3079" w:rsidRDefault="003F3079">
    <w:pPr>
      <w:pStyle w:val="Piedepgina"/>
      <w:rPr>
        <w:noProof/>
        <w:lang w:val="es-AR" w:eastAsia="es-AR"/>
      </w:rPr>
    </w:pPr>
  </w:p>
  <w:p w14:paraId="0F4E504D" w14:textId="77777777"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BCD36" w14:textId="77777777" w:rsidR="00AD6EB9" w:rsidRDefault="00AD6EB9" w:rsidP="006F6A5B">
      <w:pPr>
        <w:spacing w:after="0" w:line="240" w:lineRule="auto"/>
      </w:pPr>
      <w:r>
        <w:separator/>
      </w:r>
    </w:p>
  </w:footnote>
  <w:footnote w:type="continuationSeparator" w:id="0">
    <w:p w14:paraId="6D39AFC3" w14:textId="77777777" w:rsidR="00AD6EB9" w:rsidRDefault="00AD6EB9" w:rsidP="006F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6E82C" w14:textId="77777777" w:rsidR="006F6A5B" w:rsidRPr="003F3079" w:rsidRDefault="003F3079" w:rsidP="00D463EE">
    <w:pPr>
      <w:pStyle w:val="Encabezado"/>
      <w:pBdr>
        <w:bottom w:val="single" w:sz="4" w:space="1" w:color="auto"/>
      </w:pBdr>
      <w:rPr>
        <w:b/>
      </w:rPr>
    </w:pPr>
    <w:r>
      <w:rPr>
        <w:noProof/>
        <w:color w:val="1F497D" w:themeColor="text2"/>
        <w:sz w:val="32"/>
        <w:lang w:val="es-MX" w:eastAsia="es-MX"/>
      </w:rPr>
      <w:drawing>
        <wp:anchor distT="0" distB="0" distL="114300" distR="114300" simplePos="0" relativeHeight="251659264" behindDoc="1" locked="0" layoutInCell="1" allowOverlap="1" wp14:anchorId="62068695" wp14:editId="2F65F346">
          <wp:simplePos x="0" y="0"/>
          <wp:positionH relativeFrom="column">
            <wp:posOffset>2003491</wp:posOffset>
          </wp:positionH>
          <wp:positionV relativeFrom="paragraph">
            <wp:posOffset>-2564022</wp:posOffset>
          </wp:positionV>
          <wp:extent cx="2375741" cy="6602680"/>
          <wp:effectExtent l="2133600" t="0" r="2120059" b="0"/>
          <wp:wrapNone/>
          <wp:docPr id="5" name="Imagen 5"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1138487238"/>
        <w:dataBinding w:prefixMappings="xmlns:ns0='http://purl.org/dc/elements/1.1/' xmlns:ns1='http://schemas.openxmlformats.org/package/2006/metadata/core-properties' " w:xpath="/ns1:coreProperties[1]/ns0:title[1]" w:storeItemID="{6C3C8BC8-F283-45AE-878A-BAB7291924A1}"/>
        <w:text/>
      </w:sdtPr>
      <w:sdtEndPr/>
      <w:sdtContent>
        <w:r w:rsidR="0055099C">
          <w:rPr>
            <w:b/>
            <w:color w:val="1F497D" w:themeColor="text2"/>
            <w:sz w:val="32"/>
          </w:rPr>
          <w:t>PROYECTO FINAL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50042"/>
    <w:multiLevelType w:val="hybridMultilevel"/>
    <w:tmpl w:val="347E4CE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119D754D"/>
    <w:multiLevelType w:val="hybridMultilevel"/>
    <w:tmpl w:val="BDF4AA4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41731998"/>
    <w:multiLevelType w:val="hybridMultilevel"/>
    <w:tmpl w:val="10BA05FA"/>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5A8A1873"/>
    <w:multiLevelType w:val="hybridMultilevel"/>
    <w:tmpl w:val="2DFA1FEA"/>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 w15:restartNumberingAfterBreak="0">
    <w:nsid w:val="5AEF4BF0"/>
    <w:multiLevelType w:val="hybridMultilevel"/>
    <w:tmpl w:val="37FA03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IwMjcwNrG0sABiSyUdpeDU4uLM/DyQAsNaAIc3Xo0sAAAA"/>
  </w:docVars>
  <w:rsids>
    <w:rsidRoot w:val="00246BA2"/>
    <w:rsid w:val="00075AD0"/>
    <w:rsid w:val="000E69F2"/>
    <w:rsid w:val="000F2AF1"/>
    <w:rsid w:val="000F3D93"/>
    <w:rsid w:val="001174B6"/>
    <w:rsid w:val="0019494C"/>
    <w:rsid w:val="002035E7"/>
    <w:rsid w:val="00246BA2"/>
    <w:rsid w:val="00260AFF"/>
    <w:rsid w:val="00274E5D"/>
    <w:rsid w:val="002E073B"/>
    <w:rsid w:val="002F6B48"/>
    <w:rsid w:val="00374F72"/>
    <w:rsid w:val="003D630F"/>
    <w:rsid w:val="003F3079"/>
    <w:rsid w:val="0055099C"/>
    <w:rsid w:val="005A1FBC"/>
    <w:rsid w:val="005B05B9"/>
    <w:rsid w:val="005B0E6F"/>
    <w:rsid w:val="005D5E91"/>
    <w:rsid w:val="006548E1"/>
    <w:rsid w:val="006A42C2"/>
    <w:rsid w:val="006D2C30"/>
    <w:rsid w:val="006F6A5B"/>
    <w:rsid w:val="007A666E"/>
    <w:rsid w:val="007B676E"/>
    <w:rsid w:val="00924077"/>
    <w:rsid w:val="009341B7"/>
    <w:rsid w:val="00963097"/>
    <w:rsid w:val="00992E69"/>
    <w:rsid w:val="00A608F3"/>
    <w:rsid w:val="00AD6EB9"/>
    <w:rsid w:val="00B06C79"/>
    <w:rsid w:val="00B86D67"/>
    <w:rsid w:val="00B94776"/>
    <w:rsid w:val="00BC3A57"/>
    <w:rsid w:val="00C31833"/>
    <w:rsid w:val="00C332B3"/>
    <w:rsid w:val="00CB50BE"/>
    <w:rsid w:val="00D21A71"/>
    <w:rsid w:val="00D43D9B"/>
    <w:rsid w:val="00D463EE"/>
    <w:rsid w:val="00DD0F88"/>
    <w:rsid w:val="00DD3584"/>
    <w:rsid w:val="00DD3835"/>
    <w:rsid w:val="00DE71D0"/>
    <w:rsid w:val="00F76A49"/>
    <w:rsid w:val="00FB13B0"/>
    <w:rsid w:val="00FC16B4"/>
    <w:rsid w:val="00FD2D0F"/>
    <w:rsid w:val="00FE4684"/>
    <w:rsid w:val="2EAB7C35"/>
    <w:rsid w:val="7AB95F1D"/>
  </w:rsids>
  <m:mathPr>
    <m:mathFont m:val="Cambria Math"/>
    <m:brkBin m:val="before"/>
    <m:brkBinSub m:val="--"/>
    <m:smallFrac m:val="0"/>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A89C15"/>
  <w15:docId w15:val="{987DE32E-7D89-4E0B-A05F-1DB21FC23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Descripcin">
    <w:name w:val="caption"/>
    <w:basedOn w:val="Normal"/>
    <w:next w:val="Normal"/>
    <w:uiPriority w:val="35"/>
    <w:unhideWhenUsed/>
    <w:qFormat/>
    <w:rsid w:val="005D5E91"/>
    <w:pPr>
      <w:spacing w:line="240" w:lineRule="auto"/>
    </w:pPr>
    <w:rPr>
      <w:i/>
      <w:iCs/>
      <w:color w:val="1F497D" w:themeColor="text2"/>
      <w:sz w:val="18"/>
      <w:szCs w:val="18"/>
    </w:rPr>
  </w:style>
  <w:style w:type="paragraph" w:styleId="Bibliografa">
    <w:name w:val="Bibliography"/>
    <w:basedOn w:val="Normal"/>
    <w:next w:val="Normal"/>
    <w:uiPriority w:val="37"/>
    <w:unhideWhenUsed/>
    <w:rsid w:val="00CB50BE"/>
  </w:style>
  <w:style w:type="paragraph" w:styleId="Prrafodelista">
    <w:name w:val="List Paragraph"/>
    <w:basedOn w:val="Normal"/>
    <w:uiPriority w:val="34"/>
    <w:qFormat/>
    <w:rsid w:val="007A6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776894">
      <w:bodyDiv w:val="1"/>
      <w:marLeft w:val="0"/>
      <w:marRight w:val="0"/>
      <w:marTop w:val="0"/>
      <w:marBottom w:val="0"/>
      <w:divBdr>
        <w:top w:val="none" w:sz="0" w:space="0" w:color="auto"/>
        <w:left w:val="none" w:sz="0" w:space="0" w:color="auto"/>
        <w:bottom w:val="none" w:sz="0" w:space="0" w:color="auto"/>
        <w:right w:val="none" w:sz="0" w:space="0" w:color="auto"/>
      </w:divBdr>
    </w:div>
    <w:div w:id="790243235">
      <w:bodyDiv w:val="1"/>
      <w:marLeft w:val="0"/>
      <w:marRight w:val="0"/>
      <w:marTop w:val="0"/>
      <w:marBottom w:val="0"/>
      <w:divBdr>
        <w:top w:val="none" w:sz="0" w:space="0" w:color="auto"/>
        <w:left w:val="none" w:sz="0" w:space="0" w:color="auto"/>
        <w:bottom w:val="none" w:sz="0" w:space="0" w:color="auto"/>
        <w:right w:val="none" w:sz="0" w:space="0" w:color="auto"/>
      </w:divBdr>
    </w:div>
    <w:div w:id="819351915">
      <w:bodyDiv w:val="1"/>
      <w:marLeft w:val="0"/>
      <w:marRight w:val="0"/>
      <w:marTop w:val="0"/>
      <w:marBottom w:val="0"/>
      <w:divBdr>
        <w:top w:val="none" w:sz="0" w:space="0" w:color="auto"/>
        <w:left w:val="none" w:sz="0" w:space="0" w:color="auto"/>
        <w:bottom w:val="none" w:sz="0" w:space="0" w:color="auto"/>
        <w:right w:val="none" w:sz="0" w:space="0" w:color="auto"/>
      </w:divBdr>
    </w:div>
    <w:div w:id="200770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diagramDrawing" Target="diagrams/drawing1.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211;N\Documents\Plantillas%20personalizadas%20de%20Office\PLANTILLA.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30C49D-4F8C-4AB1-91F9-9E0BBAE5BB8B}" type="doc">
      <dgm:prSet loTypeId="urn:microsoft.com/office/officeart/2005/8/layout/StepDownProcess" loCatId="process" qsTypeId="urn:microsoft.com/office/officeart/2005/8/quickstyle/simple5" qsCatId="simple" csTypeId="urn:microsoft.com/office/officeart/2005/8/colors/colorful1" csCatId="colorful" phldr="1"/>
      <dgm:spPr/>
      <dgm:t>
        <a:bodyPr/>
        <a:lstStyle/>
        <a:p>
          <a:endParaRPr lang="es-MX"/>
        </a:p>
      </dgm:t>
    </dgm:pt>
    <dgm:pt modelId="{5B39B794-DC32-4CDB-A40E-8BC869EEC127}">
      <dgm:prSet phldrT="[Texto]"/>
      <dgm:spPr/>
      <dgm:t>
        <a:bodyPr/>
        <a:lstStyle/>
        <a:p>
          <a:pPr algn="ctr"/>
          <a:r>
            <a:rPr lang="es-MX"/>
            <a:t>ANALISIS DE REQUERIMIENTOS</a:t>
          </a:r>
        </a:p>
      </dgm:t>
    </dgm:pt>
    <dgm:pt modelId="{9BA4E987-1E1D-4D69-B1D6-79F29B788793}" type="parTrans" cxnId="{4CE1605F-04AD-4C77-A8AC-349E0A170476}">
      <dgm:prSet/>
      <dgm:spPr/>
      <dgm:t>
        <a:bodyPr/>
        <a:lstStyle/>
        <a:p>
          <a:pPr algn="ctr"/>
          <a:endParaRPr lang="es-MX"/>
        </a:p>
      </dgm:t>
    </dgm:pt>
    <dgm:pt modelId="{8B046881-61D0-493D-B779-0524CD87B97C}" type="sibTrans" cxnId="{4CE1605F-04AD-4C77-A8AC-349E0A170476}">
      <dgm:prSet/>
      <dgm:spPr/>
      <dgm:t>
        <a:bodyPr/>
        <a:lstStyle/>
        <a:p>
          <a:pPr algn="ctr"/>
          <a:endParaRPr lang="es-MX"/>
        </a:p>
      </dgm:t>
    </dgm:pt>
    <dgm:pt modelId="{F3BDC06E-D755-4F84-8B19-6A344BA0564B}">
      <dgm:prSet phldrT="[Texto]"/>
      <dgm:spPr/>
      <dgm:t>
        <a:bodyPr/>
        <a:lstStyle/>
        <a:p>
          <a:pPr algn="ctr"/>
          <a:r>
            <a:rPr lang="es-MX"/>
            <a:t>DISEÑO</a:t>
          </a:r>
        </a:p>
      </dgm:t>
    </dgm:pt>
    <dgm:pt modelId="{401F168B-3A29-4225-905B-E1B736D9FB8E}" type="parTrans" cxnId="{C16BF949-1465-48FD-A376-14AC09C068C5}">
      <dgm:prSet/>
      <dgm:spPr/>
      <dgm:t>
        <a:bodyPr/>
        <a:lstStyle/>
        <a:p>
          <a:pPr algn="ctr"/>
          <a:endParaRPr lang="es-MX"/>
        </a:p>
      </dgm:t>
    </dgm:pt>
    <dgm:pt modelId="{91DCC052-81B8-4D77-8800-6BC729889CAE}" type="sibTrans" cxnId="{C16BF949-1465-48FD-A376-14AC09C068C5}">
      <dgm:prSet/>
      <dgm:spPr/>
      <dgm:t>
        <a:bodyPr/>
        <a:lstStyle/>
        <a:p>
          <a:pPr algn="ctr"/>
          <a:endParaRPr lang="es-MX"/>
        </a:p>
      </dgm:t>
    </dgm:pt>
    <dgm:pt modelId="{36C3F01F-67BA-4EBD-B260-752775561495}">
      <dgm:prSet phldrT="[Texto]"/>
      <dgm:spPr/>
      <dgm:t>
        <a:bodyPr/>
        <a:lstStyle/>
        <a:p>
          <a:pPr algn="ctr"/>
          <a:r>
            <a:rPr lang="es-MX"/>
            <a:t>PROGRAMACIÓN Y PRUEBAS</a:t>
          </a:r>
        </a:p>
      </dgm:t>
    </dgm:pt>
    <dgm:pt modelId="{9616FC7E-8846-4B12-A4C1-A5D8E21CCD71}" type="parTrans" cxnId="{010B22DB-7D5A-4E96-8D23-8F2DDB558A9A}">
      <dgm:prSet/>
      <dgm:spPr/>
      <dgm:t>
        <a:bodyPr/>
        <a:lstStyle/>
        <a:p>
          <a:pPr algn="ctr"/>
          <a:endParaRPr lang="es-MX"/>
        </a:p>
      </dgm:t>
    </dgm:pt>
    <dgm:pt modelId="{F736EDA3-634F-436C-A8A8-E0F2BDE8D301}" type="sibTrans" cxnId="{010B22DB-7D5A-4E96-8D23-8F2DDB558A9A}">
      <dgm:prSet/>
      <dgm:spPr/>
      <dgm:t>
        <a:bodyPr/>
        <a:lstStyle/>
        <a:p>
          <a:pPr algn="ctr"/>
          <a:endParaRPr lang="es-MX"/>
        </a:p>
      </dgm:t>
    </dgm:pt>
    <dgm:pt modelId="{D3629D7D-D680-4F6C-B19B-753543939BC7}">
      <dgm:prSet phldrT="[Texto]"/>
      <dgm:spPr/>
      <dgm:t>
        <a:bodyPr/>
        <a:lstStyle/>
        <a:p>
          <a:pPr algn="ctr"/>
          <a:r>
            <a:rPr lang="es-MX"/>
            <a:t>MANTENIMIENTO</a:t>
          </a:r>
        </a:p>
      </dgm:t>
    </dgm:pt>
    <dgm:pt modelId="{D5D1147F-8464-451F-86AD-87B1FC30D8B8}" type="parTrans" cxnId="{B3E40F07-C7A3-4015-B434-9C2A7D806362}">
      <dgm:prSet/>
      <dgm:spPr/>
      <dgm:t>
        <a:bodyPr/>
        <a:lstStyle/>
        <a:p>
          <a:pPr algn="ctr"/>
          <a:endParaRPr lang="es-MX"/>
        </a:p>
      </dgm:t>
    </dgm:pt>
    <dgm:pt modelId="{21F085E3-BB9E-4765-9449-092AB2574A99}" type="sibTrans" cxnId="{B3E40F07-C7A3-4015-B434-9C2A7D806362}">
      <dgm:prSet/>
      <dgm:spPr/>
      <dgm:t>
        <a:bodyPr/>
        <a:lstStyle/>
        <a:p>
          <a:pPr algn="ctr"/>
          <a:endParaRPr lang="es-MX"/>
        </a:p>
      </dgm:t>
    </dgm:pt>
    <dgm:pt modelId="{D00FB84B-E67C-42DC-9454-BB1A7F2A3C61}" type="pres">
      <dgm:prSet presAssocID="{B830C49D-4F8C-4AB1-91F9-9E0BBAE5BB8B}" presName="rootnode" presStyleCnt="0">
        <dgm:presLayoutVars>
          <dgm:chMax/>
          <dgm:chPref/>
          <dgm:dir/>
          <dgm:animLvl val="lvl"/>
        </dgm:presLayoutVars>
      </dgm:prSet>
      <dgm:spPr/>
    </dgm:pt>
    <dgm:pt modelId="{32C8EDDA-7776-410B-9C4C-451AAABCDDD4}" type="pres">
      <dgm:prSet presAssocID="{5B39B794-DC32-4CDB-A40E-8BC869EEC127}" presName="composite" presStyleCnt="0"/>
      <dgm:spPr/>
    </dgm:pt>
    <dgm:pt modelId="{8394A298-A104-4B33-A7C6-CFC6D159E78C}" type="pres">
      <dgm:prSet presAssocID="{5B39B794-DC32-4CDB-A40E-8BC869EEC127}" presName="bentUpArrow1" presStyleLbl="alignImgPlace1" presStyleIdx="0" presStyleCnt="3"/>
      <dgm:spPr/>
    </dgm:pt>
    <dgm:pt modelId="{8E19FB48-BE20-4CDE-BE15-35707BC83C4B}" type="pres">
      <dgm:prSet presAssocID="{5B39B794-DC32-4CDB-A40E-8BC869EEC127}" presName="ParentText" presStyleLbl="node1" presStyleIdx="0" presStyleCnt="4">
        <dgm:presLayoutVars>
          <dgm:chMax val="1"/>
          <dgm:chPref val="1"/>
          <dgm:bulletEnabled val="1"/>
        </dgm:presLayoutVars>
      </dgm:prSet>
      <dgm:spPr/>
    </dgm:pt>
    <dgm:pt modelId="{3B78B08E-BBD9-41A3-9848-49329424985B}" type="pres">
      <dgm:prSet presAssocID="{5B39B794-DC32-4CDB-A40E-8BC869EEC127}" presName="ChildText" presStyleLbl="revTx" presStyleIdx="0" presStyleCnt="3">
        <dgm:presLayoutVars>
          <dgm:chMax val="0"/>
          <dgm:chPref val="0"/>
          <dgm:bulletEnabled val="1"/>
        </dgm:presLayoutVars>
      </dgm:prSet>
      <dgm:spPr/>
    </dgm:pt>
    <dgm:pt modelId="{FC59481E-5FAD-4291-AA44-703B77829A4B}" type="pres">
      <dgm:prSet presAssocID="{8B046881-61D0-493D-B779-0524CD87B97C}" presName="sibTrans" presStyleCnt="0"/>
      <dgm:spPr/>
    </dgm:pt>
    <dgm:pt modelId="{A093D8D7-5DF1-4002-A2E5-997E5AC24DFE}" type="pres">
      <dgm:prSet presAssocID="{F3BDC06E-D755-4F84-8B19-6A344BA0564B}" presName="composite" presStyleCnt="0"/>
      <dgm:spPr/>
    </dgm:pt>
    <dgm:pt modelId="{1F4E0734-952D-4E54-A5D1-856BEFE4D475}" type="pres">
      <dgm:prSet presAssocID="{F3BDC06E-D755-4F84-8B19-6A344BA0564B}" presName="bentUpArrow1" presStyleLbl="alignImgPlace1" presStyleIdx="1" presStyleCnt="3"/>
      <dgm:spPr/>
    </dgm:pt>
    <dgm:pt modelId="{AE0D9CD3-4590-463B-A7A4-321907EEBAA4}" type="pres">
      <dgm:prSet presAssocID="{F3BDC06E-D755-4F84-8B19-6A344BA0564B}" presName="ParentText" presStyleLbl="node1" presStyleIdx="1" presStyleCnt="4">
        <dgm:presLayoutVars>
          <dgm:chMax val="1"/>
          <dgm:chPref val="1"/>
          <dgm:bulletEnabled val="1"/>
        </dgm:presLayoutVars>
      </dgm:prSet>
      <dgm:spPr/>
    </dgm:pt>
    <dgm:pt modelId="{DBFD0BF8-C723-47D4-9DEC-A50D19D82EEF}" type="pres">
      <dgm:prSet presAssocID="{F3BDC06E-D755-4F84-8B19-6A344BA0564B}" presName="ChildText" presStyleLbl="revTx" presStyleIdx="1" presStyleCnt="3">
        <dgm:presLayoutVars>
          <dgm:chMax val="0"/>
          <dgm:chPref val="0"/>
          <dgm:bulletEnabled val="1"/>
        </dgm:presLayoutVars>
      </dgm:prSet>
      <dgm:spPr/>
    </dgm:pt>
    <dgm:pt modelId="{FB76F150-F4EC-4971-8A6E-02F5EFD27041}" type="pres">
      <dgm:prSet presAssocID="{91DCC052-81B8-4D77-8800-6BC729889CAE}" presName="sibTrans" presStyleCnt="0"/>
      <dgm:spPr/>
    </dgm:pt>
    <dgm:pt modelId="{73672B72-32F8-4121-8456-251C1A72EEF7}" type="pres">
      <dgm:prSet presAssocID="{36C3F01F-67BA-4EBD-B260-752775561495}" presName="composite" presStyleCnt="0"/>
      <dgm:spPr/>
    </dgm:pt>
    <dgm:pt modelId="{2EECBBA3-23A5-4559-AC82-A157C71B9536}" type="pres">
      <dgm:prSet presAssocID="{36C3F01F-67BA-4EBD-B260-752775561495}" presName="bentUpArrow1" presStyleLbl="alignImgPlace1" presStyleIdx="2" presStyleCnt="3"/>
      <dgm:spPr/>
    </dgm:pt>
    <dgm:pt modelId="{CCE0A5E7-A70C-4FD1-9949-115EF448120F}" type="pres">
      <dgm:prSet presAssocID="{36C3F01F-67BA-4EBD-B260-752775561495}" presName="ParentText" presStyleLbl="node1" presStyleIdx="2" presStyleCnt="4">
        <dgm:presLayoutVars>
          <dgm:chMax val="1"/>
          <dgm:chPref val="1"/>
          <dgm:bulletEnabled val="1"/>
        </dgm:presLayoutVars>
      </dgm:prSet>
      <dgm:spPr/>
    </dgm:pt>
    <dgm:pt modelId="{A27971F6-292F-41E0-B88A-455D433D1EDF}" type="pres">
      <dgm:prSet presAssocID="{36C3F01F-67BA-4EBD-B260-752775561495}" presName="ChildText" presStyleLbl="revTx" presStyleIdx="2" presStyleCnt="3">
        <dgm:presLayoutVars>
          <dgm:chMax val="0"/>
          <dgm:chPref val="0"/>
          <dgm:bulletEnabled val="1"/>
        </dgm:presLayoutVars>
      </dgm:prSet>
      <dgm:spPr/>
    </dgm:pt>
    <dgm:pt modelId="{0DE6B860-0BC4-4E40-8D64-7007C32AD6CF}" type="pres">
      <dgm:prSet presAssocID="{F736EDA3-634F-436C-A8A8-E0F2BDE8D301}" presName="sibTrans" presStyleCnt="0"/>
      <dgm:spPr/>
    </dgm:pt>
    <dgm:pt modelId="{AAFB7DF9-0342-43FF-88C2-E35591B33396}" type="pres">
      <dgm:prSet presAssocID="{D3629D7D-D680-4F6C-B19B-753543939BC7}" presName="composite" presStyleCnt="0"/>
      <dgm:spPr/>
    </dgm:pt>
    <dgm:pt modelId="{46630EB3-23AB-45AA-9895-AF0970FEE94E}" type="pres">
      <dgm:prSet presAssocID="{D3629D7D-D680-4F6C-B19B-753543939BC7}" presName="ParentText" presStyleLbl="node1" presStyleIdx="3" presStyleCnt="4">
        <dgm:presLayoutVars>
          <dgm:chMax val="1"/>
          <dgm:chPref val="1"/>
          <dgm:bulletEnabled val="1"/>
        </dgm:presLayoutVars>
      </dgm:prSet>
      <dgm:spPr/>
    </dgm:pt>
  </dgm:ptLst>
  <dgm:cxnLst>
    <dgm:cxn modelId="{B3E40F07-C7A3-4015-B434-9C2A7D806362}" srcId="{B830C49D-4F8C-4AB1-91F9-9E0BBAE5BB8B}" destId="{D3629D7D-D680-4F6C-B19B-753543939BC7}" srcOrd="3" destOrd="0" parTransId="{D5D1147F-8464-451F-86AD-87B1FC30D8B8}" sibTransId="{21F085E3-BB9E-4765-9449-092AB2574A99}"/>
    <dgm:cxn modelId="{E15FCA2B-30D4-4D77-B950-E084FFEBBE98}" type="presOf" srcId="{5B39B794-DC32-4CDB-A40E-8BC869EEC127}" destId="{8E19FB48-BE20-4CDE-BE15-35707BC83C4B}" srcOrd="0" destOrd="0" presId="urn:microsoft.com/office/officeart/2005/8/layout/StepDownProcess"/>
    <dgm:cxn modelId="{4CE1605F-04AD-4C77-A8AC-349E0A170476}" srcId="{B830C49D-4F8C-4AB1-91F9-9E0BBAE5BB8B}" destId="{5B39B794-DC32-4CDB-A40E-8BC869EEC127}" srcOrd="0" destOrd="0" parTransId="{9BA4E987-1E1D-4D69-B1D6-79F29B788793}" sibTransId="{8B046881-61D0-493D-B779-0524CD87B97C}"/>
    <dgm:cxn modelId="{C16BF949-1465-48FD-A376-14AC09C068C5}" srcId="{B830C49D-4F8C-4AB1-91F9-9E0BBAE5BB8B}" destId="{F3BDC06E-D755-4F84-8B19-6A344BA0564B}" srcOrd="1" destOrd="0" parTransId="{401F168B-3A29-4225-905B-E1B736D9FB8E}" sibTransId="{91DCC052-81B8-4D77-8800-6BC729889CAE}"/>
    <dgm:cxn modelId="{14305E82-6653-47F1-9B1B-4632A53BC832}" type="presOf" srcId="{B830C49D-4F8C-4AB1-91F9-9E0BBAE5BB8B}" destId="{D00FB84B-E67C-42DC-9454-BB1A7F2A3C61}" srcOrd="0" destOrd="0" presId="urn:microsoft.com/office/officeart/2005/8/layout/StepDownProcess"/>
    <dgm:cxn modelId="{12257586-E286-4DC9-9D90-95F6C7E21F88}" type="presOf" srcId="{F3BDC06E-D755-4F84-8B19-6A344BA0564B}" destId="{AE0D9CD3-4590-463B-A7A4-321907EEBAA4}" srcOrd="0" destOrd="0" presId="urn:microsoft.com/office/officeart/2005/8/layout/StepDownProcess"/>
    <dgm:cxn modelId="{736CB28A-E1A0-4352-979A-E3E3690F0D0A}" type="presOf" srcId="{D3629D7D-D680-4F6C-B19B-753543939BC7}" destId="{46630EB3-23AB-45AA-9895-AF0970FEE94E}" srcOrd="0" destOrd="0" presId="urn:microsoft.com/office/officeart/2005/8/layout/StepDownProcess"/>
    <dgm:cxn modelId="{3F8990CA-2A2A-4941-9CDC-467C0A6049DF}" type="presOf" srcId="{36C3F01F-67BA-4EBD-B260-752775561495}" destId="{CCE0A5E7-A70C-4FD1-9949-115EF448120F}" srcOrd="0" destOrd="0" presId="urn:microsoft.com/office/officeart/2005/8/layout/StepDownProcess"/>
    <dgm:cxn modelId="{010B22DB-7D5A-4E96-8D23-8F2DDB558A9A}" srcId="{B830C49D-4F8C-4AB1-91F9-9E0BBAE5BB8B}" destId="{36C3F01F-67BA-4EBD-B260-752775561495}" srcOrd="2" destOrd="0" parTransId="{9616FC7E-8846-4B12-A4C1-A5D8E21CCD71}" sibTransId="{F736EDA3-634F-436C-A8A8-E0F2BDE8D301}"/>
    <dgm:cxn modelId="{112D6B74-47E2-4997-9670-ADF8DDCC959B}" type="presParOf" srcId="{D00FB84B-E67C-42DC-9454-BB1A7F2A3C61}" destId="{32C8EDDA-7776-410B-9C4C-451AAABCDDD4}" srcOrd="0" destOrd="0" presId="urn:microsoft.com/office/officeart/2005/8/layout/StepDownProcess"/>
    <dgm:cxn modelId="{E4923180-5343-41C0-BE1C-47E0D7300037}" type="presParOf" srcId="{32C8EDDA-7776-410B-9C4C-451AAABCDDD4}" destId="{8394A298-A104-4B33-A7C6-CFC6D159E78C}" srcOrd="0" destOrd="0" presId="urn:microsoft.com/office/officeart/2005/8/layout/StepDownProcess"/>
    <dgm:cxn modelId="{8F984C42-6F6E-482D-A794-49CBD950E4CA}" type="presParOf" srcId="{32C8EDDA-7776-410B-9C4C-451AAABCDDD4}" destId="{8E19FB48-BE20-4CDE-BE15-35707BC83C4B}" srcOrd="1" destOrd="0" presId="urn:microsoft.com/office/officeart/2005/8/layout/StepDownProcess"/>
    <dgm:cxn modelId="{4969BD2E-7F09-47E1-9756-9EA9B4AEAF8B}" type="presParOf" srcId="{32C8EDDA-7776-410B-9C4C-451AAABCDDD4}" destId="{3B78B08E-BBD9-41A3-9848-49329424985B}" srcOrd="2" destOrd="0" presId="urn:microsoft.com/office/officeart/2005/8/layout/StepDownProcess"/>
    <dgm:cxn modelId="{FDAC1590-027F-4F5C-91D6-AF1E20E9A8A7}" type="presParOf" srcId="{D00FB84B-E67C-42DC-9454-BB1A7F2A3C61}" destId="{FC59481E-5FAD-4291-AA44-703B77829A4B}" srcOrd="1" destOrd="0" presId="urn:microsoft.com/office/officeart/2005/8/layout/StepDownProcess"/>
    <dgm:cxn modelId="{5A6DCBF6-ED34-4DF0-9B6F-E1DFAF217B51}" type="presParOf" srcId="{D00FB84B-E67C-42DC-9454-BB1A7F2A3C61}" destId="{A093D8D7-5DF1-4002-A2E5-997E5AC24DFE}" srcOrd="2" destOrd="0" presId="urn:microsoft.com/office/officeart/2005/8/layout/StepDownProcess"/>
    <dgm:cxn modelId="{081B529E-AFD8-4D66-AB4E-70FF94DC363D}" type="presParOf" srcId="{A093D8D7-5DF1-4002-A2E5-997E5AC24DFE}" destId="{1F4E0734-952D-4E54-A5D1-856BEFE4D475}" srcOrd="0" destOrd="0" presId="urn:microsoft.com/office/officeart/2005/8/layout/StepDownProcess"/>
    <dgm:cxn modelId="{CB9145AF-1A12-4B4C-8192-058940D85669}" type="presParOf" srcId="{A093D8D7-5DF1-4002-A2E5-997E5AC24DFE}" destId="{AE0D9CD3-4590-463B-A7A4-321907EEBAA4}" srcOrd="1" destOrd="0" presId="urn:microsoft.com/office/officeart/2005/8/layout/StepDownProcess"/>
    <dgm:cxn modelId="{D2011A60-E459-4130-97C5-D5A100F0BDFF}" type="presParOf" srcId="{A093D8D7-5DF1-4002-A2E5-997E5AC24DFE}" destId="{DBFD0BF8-C723-47D4-9DEC-A50D19D82EEF}" srcOrd="2" destOrd="0" presId="urn:microsoft.com/office/officeart/2005/8/layout/StepDownProcess"/>
    <dgm:cxn modelId="{1C8C3C6D-87D0-4616-B599-CCB5BF3FE29C}" type="presParOf" srcId="{D00FB84B-E67C-42DC-9454-BB1A7F2A3C61}" destId="{FB76F150-F4EC-4971-8A6E-02F5EFD27041}" srcOrd="3" destOrd="0" presId="urn:microsoft.com/office/officeart/2005/8/layout/StepDownProcess"/>
    <dgm:cxn modelId="{B08546D9-5B77-42A0-8B8A-1E6F400D8BD8}" type="presParOf" srcId="{D00FB84B-E67C-42DC-9454-BB1A7F2A3C61}" destId="{73672B72-32F8-4121-8456-251C1A72EEF7}" srcOrd="4" destOrd="0" presId="urn:microsoft.com/office/officeart/2005/8/layout/StepDownProcess"/>
    <dgm:cxn modelId="{74747256-DC10-4985-BBD4-CA1A5F9A361A}" type="presParOf" srcId="{73672B72-32F8-4121-8456-251C1A72EEF7}" destId="{2EECBBA3-23A5-4559-AC82-A157C71B9536}" srcOrd="0" destOrd="0" presId="urn:microsoft.com/office/officeart/2005/8/layout/StepDownProcess"/>
    <dgm:cxn modelId="{48878141-3075-403B-BA83-A1A674510F82}" type="presParOf" srcId="{73672B72-32F8-4121-8456-251C1A72EEF7}" destId="{CCE0A5E7-A70C-4FD1-9949-115EF448120F}" srcOrd="1" destOrd="0" presId="urn:microsoft.com/office/officeart/2005/8/layout/StepDownProcess"/>
    <dgm:cxn modelId="{90576667-C5D1-412A-B7D8-7B87ADEE25B8}" type="presParOf" srcId="{73672B72-32F8-4121-8456-251C1A72EEF7}" destId="{A27971F6-292F-41E0-B88A-455D433D1EDF}" srcOrd="2" destOrd="0" presId="urn:microsoft.com/office/officeart/2005/8/layout/StepDownProcess"/>
    <dgm:cxn modelId="{3696D663-D4B0-4AB5-9942-A0E262D6D7E9}" type="presParOf" srcId="{D00FB84B-E67C-42DC-9454-BB1A7F2A3C61}" destId="{0DE6B860-0BC4-4E40-8D64-7007C32AD6CF}" srcOrd="5" destOrd="0" presId="urn:microsoft.com/office/officeart/2005/8/layout/StepDownProcess"/>
    <dgm:cxn modelId="{2C8CE2BF-F715-4A63-ACD4-8B7588E9654D}" type="presParOf" srcId="{D00FB84B-E67C-42DC-9454-BB1A7F2A3C61}" destId="{AAFB7DF9-0342-43FF-88C2-E35591B33396}" srcOrd="6" destOrd="0" presId="urn:microsoft.com/office/officeart/2005/8/layout/StepDownProcess"/>
    <dgm:cxn modelId="{ACF30C71-843E-4E85-826D-E80B05B6BAA2}" type="presParOf" srcId="{AAFB7DF9-0342-43FF-88C2-E35591B33396}" destId="{46630EB3-23AB-45AA-9895-AF0970FEE94E}"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94A298-A104-4B33-A7C6-CFC6D159E78C}">
      <dsp:nvSpPr>
        <dsp:cNvPr id="0" name=""/>
        <dsp:cNvSpPr/>
      </dsp:nvSpPr>
      <dsp:spPr>
        <a:xfrm rot="5400000">
          <a:off x="1318885" y="524081"/>
          <a:ext cx="460257" cy="523986"/>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E19FB48-BE20-4CDE-BE15-35707BC83C4B}">
      <dsp:nvSpPr>
        <dsp:cNvPr id="0" name=""/>
        <dsp:cNvSpPr/>
      </dsp:nvSpPr>
      <dsp:spPr>
        <a:xfrm>
          <a:off x="1196945" y="13876"/>
          <a:ext cx="774802" cy="542336"/>
        </a:xfrm>
        <a:prstGeom prst="roundRect">
          <a:avLst>
            <a:gd name="adj" fmla="val 166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t>ANALISIS DE REQUERIMIENTOS</a:t>
          </a:r>
        </a:p>
      </dsp:txBody>
      <dsp:txXfrm>
        <a:off x="1223424" y="40355"/>
        <a:ext cx="721844" cy="489378"/>
      </dsp:txXfrm>
    </dsp:sp>
    <dsp:sp modelId="{3B78B08E-BBD9-41A3-9848-49329424985B}">
      <dsp:nvSpPr>
        <dsp:cNvPr id="0" name=""/>
        <dsp:cNvSpPr/>
      </dsp:nvSpPr>
      <dsp:spPr>
        <a:xfrm>
          <a:off x="1971748" y="65601"/>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1F4E0734-952D-4E54-A5D1-856BEFE4D475}">
      <dsp:nvSpPr>
        <dsp:cNvPr id="0" name=""/>
        <dsp:cNvSpPr/>
      </dsp:nvSpPr>
      <dsp:spPr>
        <a:xfrm rot="5400000">
          <a:off x="1961279" y="1133304"/>
          <a:ext cx="460257" cy="523986"/>
        </a:xfrm>
        <a:prstGeom prst="bentUpArrow">
          <a:avLst>
            <a:gd name="adj1" fmla="val 32840"/>
            <a:gd name="adj2" fmla="val 25000"/>
            <a:gd name="adj3" fmla="val 35780"/>
          </a:avLst>
        </a:prstGeom>
        <a:solidFill>
          <a:schemeClr val="accent1">
            <a:tint val="50000"/>
            <a:hueOff val="-6544756"/>
            <a:satOff val="-351"/>
            <a:lumOff val="5682"/>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AE0D9CD3-4590-463B-A7A4-321907EEBAA4}">
      <dsp:nvSpPr>
        <dsp:cNvPr id="0" name=""/>
        <dsp:cNvSpPr/>
      </dsp:nvSpPr>
      <dsp:spPr>
        <a:xfrm>
          <a:off x="1839339" y="623100"/>
          <a:ext cx="774802" cy="542336"/>
        </a:xfrm>
        <a:prstGeom prst="roundRect">
          <a:avLst>
            <a:gd name="adj" fmla="val 1667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t>DISEÑO</a:t>
          </a:r>
        </a:p>
      </dsp:txBody>
      <dsp:txXfrm>
        <a:off x="1865818" y="649579"/>
        <a:ext cx="721844" cy="489378"/>
      </dsp:txXfrm>
    </dsp:sp>
    <dsp:sp modelId="{DBFD0BF8-C723-47D4-9DEC-A50D19D82EEF}">
      <dsp:nvSpPr>
        <dsp:cNvPr id="0" name=""/>
        <dsp:cNvSpPr/>
      </dsp:nvSpPr>
      <dsp:spPr>
        <a:xfrm>
          <a:off x="2614141" y="674824"/>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2EECBBA3-23A5-4559-AC82-A157C71B9536}">
      <dsp:nvSpPr>
        <dsp:cNvPr id="0" name=""/>
        <dsp:cNvSpPr/>
      </dsp:nvSpPr>
      <dsp:spPr>
        <a:xfrm rot="5400000">
          <a:off x="2603673" y="1742527"/>
          <a:ext cx="460257" cy="523986"/>
        </a:xfrm>
        <a:prstGeom prst="bentUpArrow">
          <a:avLst>
            <a:gd name="adj1" fmla="val 32840"/>
            <a:gd name="adj2" fmla="val 25000"/>
            <a:gd name="adj3" fmla="val 35780"/>
          </a:avLst>
        </a:prstGeom>
        <a:solidFill>
          <a:schemeClr val="accent1">
            <a:tint val="50000"/>
            <a:hueOff val="-13089511"/>
            <a:satOff val="-703"/>
            <a:lumOff val="11364"/>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CE0A5E7-A70C-4FD1-9949-115EF448120F}">
      <dsp:nvSpPr>
        <dsp:cNvPr id="0" name=""/>
        <dsp:cNvSpPr/>
      </dsp:nvSpPr>
      <dsp:spPr>
        <a:xfrm>
          <a:off x="2481733" y="1232323"/>
          <a:ext cx="774802" cy="542336"/>
        </a:xfrm>
        <a:prstGeom prst="roundRect">
          <a:avLst>
            <a:gd name="adj" fmla="val 1667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t>PROGRAMACIÓN Y PRUEBAS</a:t>
          </a:r>
        </a:p>
      </dsp:txBody>
      <dsp:txXfrm>
        <a:off x="2508212" y="1258802"/>
        <a:ext cx="721844" cy="489378"/>
      </dsp:txXfrm>
    </dsp:sp>
    <dsp:sp modelId="{A27971F6-292F-41E0-B88A-455D433D1EDF}">
      <dsp:nvSpPr>
        <dsp:cNvPr id="0" name=""/>
        <dsp:cNvSpPr/>
      </dsp:nvSpPr>
      <dsp:spPr>
        <a:xfrm>
          <a:off x="3256535" y="1284047"/>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46630EB3-23AB-45AA-9895-AF0970FEE94E}">
      <dsp:nvSpPr>
        <dsp:cNvPr id="0" name=""/>
        <dsp:cNvSpPr/>
      </dsp:nvSpPr>
      <dsp:spPr>
        <a:xfrm>
          <a:off x="3124126" y="1841546"/>
          <a:ext cx="774802" cy="542336"/>
        </a:xfrm>
        <a:prstGeom prst="roundRect">
          <a:avLst>
            <a:gd name="adj" fmla="val 1667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MX" sz="700" kern="1200"/>
            <a:t>MANTENIMIENTO</a:t>
          </a:r>
        </a:p>
      </dsp:txBody>
      <dsp:txXfrm>
        <a:off x="3150605" y="1868025"/>
        <a:ext cx="721844" cy="4893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B375B3BF2A445D807D0D92663923EC"/>
        <w:category>
          <w:name w:val="General"/>
          <w:gallery w:val="placeholder"/>
        </w:category>
        <w:types>
          <w:type w:val="bbPlcHdr"/>
        </w:types>
        <w:behaviors>
          <w:behavior w:val="content"/>
        </w:behaviors>
        <w:guid w:val="{61FBD66C-7010-45E5-8F76-DAF2CB7DD85C}"/>
      </w:docPartPr>
      <w:docPartBody>
        <w:p w:rsidR="008A4C2A" w:rsidRDefault="009C7BC2">
          <w:pPr>
            <w:pStyle w:val="0BB375B3BF2A445D807D0D92663923EC"/>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BC2"/>
    <w:rsid w:val="0079611D"/>
    <w:rsid w:val="008A4C2A"/>
    <w:rsid w:val="009C7BC2"/>
    <w:rsid w:val="00B510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BB375B3BF2A445D807D0D92663923EC">
    <w:name w:val="0BB375B3BF2A445D807D0D92663923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MEL10</b:Tag>
    <b:SourceType>InternetSite</b:SourceType>
    <b:Guid>{4C8AC493-910C-40D7-9E01-AAD1D515F455}</b:Guid>
    <b:Title>FAO</b:Title>
    <b:Year>2010</b:Year>
    <b:Author>
      <b:Author>
        <b:NameList>
          <b:Person>
            <b:Last>MELGAREJO</b:Last>
          </b:Person>
        </b:NameList>
      </b:Author>
    </b:Author>
    <b:InternetSiteTitle>FAO</b:InternetSiteTitle>
    <b:URL>http://www.fao.org/docrep/008/y5013s/y5013s07.htm</b:URL>
    <b:RefOrder>1</b:RefOrder>
  </b:Source>
  <b:Source>
    <b:Tag>ASH81</b:Tag>
    <b:SourceType>Book</b:SourceType>
    <b:Guid>{79549FB9-F5EA-41A9-B071-2A7D41192659}</b:Guid>
    <b:Year>1981</b:Year>
    <b:Author>
      <b:Author>
        <b:NameList>
          <b:Person>
            <b:Last>MELGAREJO</b:Last>
            <b:First>ASHRAE</b:First>
            <b:Middle>Y</b:Middle>
          </b:Person>
        </b:NameList>
      </b:Author>
    </b:Author>
    <b:RefOrder>2</b:RefOrder>
  </b:Source>
  <b:Source>
    <b:Tag>MEL81</b:Tag>
    <b:SourceType>Book</b:SourceType>
    <b:Guid>{52BE2917-A4E4-4808-B571-87E680EB5C02}</b:Guid>
    <b:Author>
      <b:Author>
        <b:NameList>
          <b:Person>
            <b:Last>MELGAREJO</b:Last>
          </b:Person>
        </b:NameList>
      </b:Author>
    </b:Author>
    <b:Title>CONDUCTIVIDAD TERMICA</b:Title>
    <b:Year>1981</b:Year>
    <b:RefOrder>3</b:RefOrder>
  </b:Source>
  <b:Source>
    <b:Tag>ISO98</b:Tag>
    <b:SourceType>InternetSite</b:SourceType>
    <b:Guid>{4A6D0774-4C94-4C7F-BA6A-6EC79F24F20E}</b:Guid>
    <b:Title>ISOVER SAINT-GOBAIN</b:Title>
    <b:Year>1998</b:Year>
    <b:Author>
      <b:Author>
        <b:NameList>
          <b:Person>
            <b:Last>ISOVER</b:Last>
          </b:Person>
        </b:NameList>
      </b:Author>
    </b:Author>
    <b:InternetSiteTitle>ISOVER SAINT-GOBAIN</b:InternetSiteTitle>
    <b:Month>Septiembre</b:Month>
    <b:Day>10</b:Day>
    <b:URL>https://www.isover-aislamiento-tecnico.es/marina/materiales/lana-de-vidrio</b:URL>
    <b:RefOrder>4</b:RefOrder>
  </b:Source>
  <b:Source>
    <b:Tag>ANO17</b:Tag>
    <b:SourceType>InternetSite</b:SourceType>
    <b:Guid>{F10F5A16-46BC-4E7D-8BD1-7B492ABE1BFB}</b:Guid>
    <b:Author>
      <b:Author>
        <b:NameList>
          <b:Person>
            <b:Last>ANONIMO</b:Last>
          </b:Person>
        </b:NameList>
      </b:Author>
    </b:Author>
    <b:Title>WIKIPEDIA</b:Title>
    <b:InternetSiteTitle>WIKIPEDIA</b:InternetSiteTitle>
    <b:Year>2017</b:Year>
    <b:Month>OCTUBRE</b:Month>
    <b:URL>https://es.wikipedia.org/wiki/Diagrama_de_Gantt</b:URL>
    <b:RefOrder>5</b:RefOrder>
  </b:Source>
  <b:Source>
    <b:Tag>ANO</b:Tag>
    <b:SourceType>InternetSite</b:SourceType>
    <b:Guid>{91904453-93D2-4666-8FEB-877CD7D566BA}</b:Guid>
    <b:Author>
      <b:Author>
        <b:NameList>
          <b:Person>
            <b:Last>ANONIMO</b:Last>
          </b:Person>
        </b:NameList>
      </b:Author>
    </b:Author>
    <b:Title>INVESTIGACION DE OPERACIONES</b:Title>
    <b:InternetSiteTitle>INVESTIGACION DE OPERACIONES</b:InternetSiteTitle>
    <b:URL>http://www.investigaciondeoperaciones.net/cpm.html</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73D36-28B7-443E-8091-D1AE83EEE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emplate>
  <TotalTime>0</TotalTime>
  <Pages>9</Pages>
  <Words>1188</Words>
  <Characters>6772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FUNDAMENTOS DE INGIENERIA DE SOFTWARE</dc:subject>
  <dc:creator>JUAN FERNANDO RODRIGUEZ, VICTOR MIGUEL TERRÓN, MARCOS RAFAEL ROSEL</dc:creator>
  <cp:lastModifiedBy>Diletta Cipriani</cp:lastModifiedBy>
  <cp:revision>2</cp:revision>
  <dcterms:created xsi:type="dcterms:W3CDTF">2017-10-24T00:34:00Z</dcterms:created>
  <dcterms:modified xsi:type="dcterms:W3CDTF">2017-10-24T00:34:00Z</dcterms:modified>
</cp:coreProperties>
</file>